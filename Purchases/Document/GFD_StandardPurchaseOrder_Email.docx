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A53" w:rsidP="00C83031" w:rsidRDefault="00C83031" w14:paraId="099980C2" w14:textId="77777777">
      <w:r>
        <w:t xml:space="preserve">Please confirm </w:t>
      </w:r>
      <w:r w:rsidR="008920DF">
        <w:t>delivery</w:t>
      </w:r>
      <w:r>
        <w:t xml:space="preserve"> and pricing on the attached Purchase Order</w:t>
      </w:r>
    </w:p>
    <w:p w:rsidRPr="008920DF" w:rsidR="008920DF" w:rsidP="008920DF" w:rsidRDefault="008920DF" w14:paraId="60ED3BD6" w14:textId="0D3D061B">
      <w:pPr>
        <w:pStyle w:val="Subtitle"/>
        <w:rPr>
          <w:i/>
          <w:color w:val="FF0000"/>
        </w:rPr>
      </w:pPr>
      <w:r w:rsidRPr="008920DF">
        <w:rPr>
          <w:i/>
          <w:color w:val="FF0000"/>
        </w:rPr>
        <w:t>Direct Replies to this email</w:t>
      </w:r>
      <w:r>
        <w:rPr>
          <w:i/>
          <w:color w:val="FF0000"/>
        </w:rPr>
        <w:t xml:space="preserve"> are</w:t>
      </w:r>
      <w:r w:rsidRPr="008920DF">
        <w:rPr>
          <w:i/>
          <w:color w:val="FF0000"/>
        </w:rPr>
        <w:t xml:space="preserve"> routed to an unmonitored Inbox.  </w:t>
      </w:r>
      <w:r>
        <w:rPr>
          <w:i/>
          <w:color w:val="FF0000"/>
        </w:rPr>
        <w:t>Please r</w:t>
      </w:r>
      <w:r w:rsidRPr="008920DF">
        <w:rPr>
          <w:i/>
          <w:color w:val="FF0000"/>
        </w:rPr>
        <w:t xml:space="preserve">eply to </w:t>
      </w:r>
      <w:hyperlink w:history="1" r:id="rId8">
        <w:r w:rsidR="00733718">
          <w:rPr>
            <w:rStyle w:val="Hyperlink"/>
            <w:i/>
          </w:rPr>
          <w:t>AR@guttenplan.com</w:t>
        </w:r>
      </w:hyperlink>
    </w:p>
    <w:p w:rsidR="008920DF" w:rsidP="008920DF" w:rsidRDefault="008920DF" w14:paraId="081D64C6" w14:textId="77777777"/>
    <w:p w:rsidR="008920DF" w:rsidP="00C83031" w:rsidRDefault="008920DF" w14:paraId="6AAFC636" w14:textId="77777777">
      <w:r>
        <w:t>Thank you,</w:t>
      </w:r>
    </w:p>
    <w:p w:rsidRPr="00271D47" w:rsidR="00B4357E" w:rsidP="00C83031" w:rsidRDefault="00000000" w14:paraId="7453EDFD" w14:textId="77777777">
      <w:pPr>
        <w:rPr>
          <w:i/>
        </w:rPr>
      </w:pPr>
      <w:sdt>
        <w:sdtPr>
          <w:rPr>
            <w:i/>
          </w:rPr>
          <w:alias w:val="#Nav: /Purchase_Header/ActiveUser"/>
          <w:tag w:val="#Nav: KMK_StandPurchaseOrder/50071"/>
          <w:id w:val="-1307305082"/>
          <w:placeholder>
            <w:docPart w:val="DefaultPlaceholder_-1854013440"/>
          </w:placeholder>
          <w:dataBinding w:prefixMappings="xmlns:ns0='urn:microsoft-dynamics-nav/reports/KMK_StandPurchaseOrder/50071/'" w:xpath="/ns0:NavWordReportXmlPart[1]/ns0:Purchase_Header[1]/ns0:ActiveUser[1]" w:storeItemID="{F1A553DA-C3F2-4CE6-8EDE-11DD994976F7}"/>
          <w:text/>
        </w:sdtPr>
        <w:sdtContent>
          <w:r w:rsidRPr="00271D47" w:rsidR="00E622E7">
            <w:rPr>
              <w:i/>
            </w:rPr>
            <w:t>ActiveUser</w:t>
          </w:r>
        </w:sdtContent>
      </w:sdt>
    </w:p>
    <w:p w:rsidR="00C83031" w:rsidP="00C83031" w:rsidRDefault="00C83031" w14:paraId="52DE0416" w14:textId="77777777"/>
    <w:p w:rsidR="00E96245" w:rsidP="001541E0" w:rsidRDefault="00E96245" w14:paraId="2A4F9F87" w14:textId="77777777">
      <w:pPr>
        <w:pStyle w:val="Style1"/>
        <w:rPr>
          <w:sz w:val="20"/>
        </w:rPr>
      </w:pPr>
    </w:p>
    <w:p w:rsidR="007A2170" w:rsidP="001541E0" w:rsidRDefault="007A2170" w14:paraId="4BA7C839" w14:textId="77777777">
      <w:pPr>
        <w:pStyle w:val="Style1"/>
        <w:rPr>
          <w:sz w:val="20"/>
        </w:rPr>
      </w:pPr>
    </w:p>
    <w:p w:rsidR="00602E94" w:rsidP="001541E0" w:rsidRDefault="00602E94" w14:paraId="7EB905CD" w14:textId="77777777">
      <w:pPr>
        <w:pStyle w:val="Style1"/>
        <w:rPr>
          <w:sz w:val="20"/>
        </w:rPr>
      </w:pPr>
    </w:p>
    <w:sectPr w:rsidR="00602E94" w:rsidSect="006B61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5C62" w:rsidP="00E40C63" w:rsidRDefault="00175C62" w14:paraId="7A844A52" w14:textId="77777777">
      <w:pPr>
        <w:spacing w:after="0"/>
      </w:pPr>
      <w:r>
        <w:separator/>
      </w:r>
    </w:p>
  </w:endnote>
  <w:endnote w:type="continuationSeparator" w:id="0">
    <w:p w:rsidR="00175C62" w:rsidP="00E40C63" w:rsidRDefault="00175C62" w14:paraId="44121F8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320A" w:rsidRDefault="00BF320A" w14:paraId="7037542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27BDD69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27D1EDD4" w14:textId="77777777">
            <w:tc>
              <w:tcPr>
                <w:tcW w:w="5000" w:type="pct"/>
              </w:tcPr>
              <w:p w:rsidR="00C43401" w:rsidP="0090637C" w:rsidRDefault="00C43401" w14:paraId="08A7C8E0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3B9D973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8DF3E7F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320A" w:rsidRDefault="00BF320A" w14:paraId="6A9BE35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5C62" w:rsidP="00E40C63" w:rsidRDefault="00175C62" w14:paraId="6712F509" w14:textId="77777777">
      <w:pPr>
        <w:spacing w:after="0"/>
      </w:pPr>
      <w:r>
        <w:separator/>
      </w:r>
    </w:p>
  </w:footnote>
  <w:footnote w:type="continuationSeparator" w:id="0">
    <w:p w:rsidR="00175C62" w:rsidP="00E40C63" w:rsidRDefault="00175C62" w14:paraId="44E4CCF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320A" w:rsidRDefault="00BF320A" w14:paraId="3C8509B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3B529149" w14:textId="77777777">
      <w:tc>
        <w:tcPr>
          <w:tcW w:w="2929" w:type="pct"/>
        </w:tcPr>
        <w:p w:rsidRPr="00F17602" w:rsidR="00F17602" w:rsidP="00F17602" w:rsidRDefault="00000000" w14:paraId="5C224E98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KMK_StandPurchaseOrder/50071"/>
              <w:id w:val="-1643734038"/>
              <w:placeholder>
                <w:docPart w:val="9485722AD625498C8BC2196EF140A656"/>
              </w:placeholder>
              <w:dataBinding w:prefixMappings="xmlns:ns0='urn:microsoft-dynamics-nav/reports/KMK_StandPurchaseOrder/50071/'" w:xpath="/ns0:NavWordReportXmlPart[1]/ns0:Purchase_Header[1]/ns0:DocumentTitle_Lbl[1]" w:storeItemID="{F1A553DA-C3F2-4CE6-8EDE-11DD994976F7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KMK_StandPurchaseOrder/50071"/>
              <w:id w:val="-1095469703"/>
              <w:placeholder>
                <w:docPart w:val="9485722AD625498C8BC2196EF140A656"/>
              </w:placeholder>
              <w:dataBinding w:prefixMappings="xmlns:ns0='urn:microsoft-dynamics-nav/reports/KMK_StandPurchaseOrder/50071/'" w:xpath="/ns0:NavWordReportXmlPart[1]/ns0:Purchase_Header[1]/ns0:No_PurchHeader[1]" w:storeItemID="{F1A553DA-C3F2-4CE6-8EDE-11DD994976F7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p w:rsidR="00C43401" w:rsidP="006B61E1" w:rsidRDefault="00C43401" w14:paraId="2B2E0871" w14:textId="77777777">
          <w:pPr>
            <w:pStyle w:val="Subtitle"/>
            <w:rPr>
              <w:b/>
            </w:rPr>
          </w:pPr>
        </w:p>
      </w:tc>
      <w:tc>
        <w:tcPr>
          <w:tcW w:w="2071" w:type="pct"/>
        </w:tcPr>
        <w:p w:rsidR="00C43401" w:rsidP="00C43401" w:rsidRDefault="00C43401" w14:paraId="2006AE1F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699C75EF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13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91"/>
    </w:tblGrid>
    <w:tr w:rsidR="00C83031" w:rsidTr="00C83031" w14:paraId="0D0BA94B" w14:textId="77777777">
      <w:tc>
        <w:tcPr>
          <w:tcW w:w="5000" w:type="pct"/>
        </w:tcPr>
        <w:p w:rsidR="00C83031" w:rsidP="00291EF5" w:rsidRDefault="00000000" w14:paraId="6801B89B" w14:textId="77777777">
          <w:pPr>
            <w:pStyle w:val="Title"/>
          </w:pPr>
          <w:sdt>
            <w:sdtPr>
              <w:alias w:val="#Nav: /Purchase_Header/DocumentTitle_Lbl"/>
              <w:tag w:val="#Nav: KMK_StandPurchaseOrder/50071"/>
              <w:id w:val="-34973664"/>
              <w:placeholder>
                <w:docPart w:val="FEC70A4C3CF044DB95A6C881049CEBE5"/>
              </w:placeholder>
              <w:dataBinding w:prefixMappings="xmlns:ns0='urn:microsoft-dynamics-nav/reports/KMK_StandPurchaseOrder/50071/'" w:xpath="/ns0:NavWordReportXmlPart[1]/ns0:Purchase_Header[1]/ns0:DocumentTitle_Lbl[1]" w:storeItemID="{F1A553DA-C3F2-4CE6-8EDE-11DD994976F7}"/>
              <w:text/>
            </w:sdtPr>
            <w:sdtContent>
              <w:proofErr w:type="spellStart"/>
              <w:r w:rsidRPr="00BD2158" w:rsidR="00C83031">
                <w:t>DocumentTitle_Lbl</w:t>
              </w:r>
              <w:proofErr w:type="spellEnd"/>
            </w:sdtContent>
          </w:sdt>
          <w:r w:rsidR="00C83031">
            <w:t xml:space="preserve"> </w:t>
          </w:r>
          <w:sdt>
            <w:sdtPr>
              <w:alias w:val="#Nav: /Purchase_Header/No_PurchHeader"/>
              <w:tag w:val="#Nav: KMK_StandPurchaseOrder/50071"/>
              <w:id w:val="-1021395110"/>
              <w:placeholder>
                <w:docPart w:val="FEC70A4C3CF044DB95A6C881049CEBE5"/>
              </w:placeholder>
              <w:dataBinding w:prefixMappings="xmlns:ns0='urn:microsoft-dynamics-nav/reports/KMK_StandPurchaseOrder/50071/'" w:xpath="/ns0:NavWordReportXmlPart[1]/ns0:Purchase_Header[1]/ns0:No_PurchHeader[1]" w:storeItemID="{F1A553DA-C3F2-4CE6-8EDE-11DD994976F7}"/>
              <w:text/>
            </w:sdtPr>
            <w:sdtContent>
              <w:proofErr w:type="spellStart"/>
              <w:r w:rsidR="00C83031">
                <w:t>No_PurchHeader</w:t>
              </w:r>
              <w:proofErr w:type="spellEnd"/>
            </w:sdtContent>
          </w:sdt>
        </w:p>
        <w:p w:rsidRPr="00E55D9E" w:rsidR="00C83031" w:rsidP="00B4357E" w:rsidRDefault="00C83031" w14:paraId="25140B8B" w14:textId="77777777">
          <w:pPr>
            <w:pStyle w:val="Subtitle"/>
          </w:pPr>
        </w:p>
      </w:tc>
    </w:tr>
  </w:tbl>
  <w:p w:rsidR="003D7AD7" w:rsidRDefault="003D7AD7" w14:paraId="136A54E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75C62"/>
    <w:rsid w:val="001957EC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F6AD2"/>
    <w:rsid w:val="001F76A3"/>
    <w:rsid w:val="0020108A"/>
    <w:rsid w:val="002250F7"/>
    <w:rsid w:val="002334A5"/>
    <w:rsid w:val="002342C4"/>
    <w:rsid w:val="00235CA0"/>
    <w:rsid w:val="00245B0E"/>
    <w:rsid w:val="00250145"/>
    <w:rsid w:val="00261876"/>
    <w:rsid w:val="0026269B"/>
    <w:rsid w:val="002669DB"/>
    <w:rsid w:val="002709C8"/>
    <w:rsid w:val="00271D47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6DB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331A3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5767"/>
    <w:rsid w:val="004D7782"/>
    <w:rsid w:val="004E08D1"/>
    <w:rsid w:val="004E6401"/>
    <w:rsid w:val="004F0691"/>
    <w:rsid w:val="004F2432"/>
    <w:rsid w:val="0051660C"/>
    <w:rsid w:val="00524FE6"/>
    <w:rsid w:val="005330E9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A457E"/>
    <w:rsid w:val="005C497A"/>
    <w:rsid w:val="005F2559"/>
    <w:rsid w:val="005F5EC9"/>
    <w:rsid w:val="005F6BCC"/>
    <w:rsid w:val="00600A84"/>
    <w:rsid w:val="0060202A"/>
    <w:rsid w:val="00602E94"/>
    <w:rsid w:val="00610A30"/>
    <w:rsid w:val="006121B4"/>
    <w:rsid w:val="00612ABF"/>
    <w:rsid w:val="006245DA"/>
    <w:rsid w:val="00635EDF"/>
    <w:rsid w:val="0063620D"/>
    <w:rsid w:val="0064695D"/>
    <w:rsid w:val="0067225B"/>
    <w:rsid w:val="0067231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B61E1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1C7D"/>
    <w:rsid w:val="0071439C"/>
    <w:rsid w:val="00716E24"/>
    <w:rsid w:val="00725807"/>
    <w:rsid w:val="00733718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62E42"/>
    <w:rsid w:val="008874E0"/>
    <w:rsid w:val="008920DF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402B9"/>
    <w:rsid w:val="00B4357E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320A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83031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178B3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22E7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9678F"/>
    <w:rsid w:val="00FA08E4"/>
    <w:rsid w:val="00FA4D66"/>
    <w:rsid w:val="00FA77C5"/>
    <w:rsid w:val="00FB06A1"/>
    <w:rsid w:val="00FB3DCE"/>
    <w:rsid w:val="00FD6A00"/>
    <w:rsid w:val="00FE1868"/>
    <w:rsid w:val="00FF5387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2D5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Hyperlink">
    <w:name w:val="Hyperlink"/>
    <w:basedOn w:val="DefaultParagraphFont"/>
    <w:uiPriority w:val="99"/>
    <w:unhideWhenUsed/>
    <w:rsid w:val="008920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r@guttenplan.com" TargetMode="Externa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1f02e0612d29418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C70A4C3CF044DB95A6C881049CE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812CD-8F6E-4DDE-BA67-15B0E782F60D}"/>
      </w:docPartPr>
      <w:docPartBody>
        <w:p w:rsidR="00FD2332" w:rsidRDefault="003D7A90" w:rsidP="003D7A90">
          <w:pPr>
            <w:pStyle w:val="FEC70A4C3CF044DB95A6C881049CEBE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978FA-6FE6-4E02-BC05-06465DF8A38E}"/>
      </w:docPartPr>
      <w:docPartBody>
        <w:p w:rsidR="00FF79CA" w:rsidRDefault="000076AC">
          <w:r w:rsidRPr="008F55C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076AC"/>
    <w:rsid w:val="000462A8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A482E"/>
    <w:rsid w:val="0020281A"/>
    <w:rsid w:val="002221B4"/>
    <w:rsid w:val="00256754"/>
    <w:rsid w:val="002607E2"/>
    <w:rsid w:val="00277793"/>
    <w:rsid w:val="00280539"/>
    <w:rsid w:val="0029741B"/>
    <w:rsid w:val="002F0F71"/>
    <w:rsid w:val="002F228D"/>
    <w:rsid w:val="00336DB5"/>
    <w:rsid w:val="0037797B"/>
    <w:rsid w:val="00377D7B"/>
    <w:rsid w:val="003B4E73"/>
    <w:rsid w:val="003D7A90"/>
    <w:rsid w:val="003E39BD"/>
    <w:rsid w:val="004A6305"/>
    <w:rsid w:val="0052071E"/>
    <w:rsid w:val="00581727"/>
    <w:rsid w:val="005954E4"/>
    <w:rsid w:val="005C05B6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6029F"/>
    <w:rsid w:val="00B7711D"/>
    <w:rsid w:val="00BA07E4"/>
    <w:rsid w:val="00C02972"/>
    <w:rsid w:val="00CA38BB"/>
    <w:rsid w:val="00CE0159"/>
    <w:rsid w:val="00D16157"/>
    <w:rsid w:val="00D20429"/>
    <w:rsid w:val="00D61155"/>
    <w:rsid w:val="00D94A8F"/>
    <w:rsid w:val="00DD6387"/>
    <w:rsid w:val="00DF2317"/>
    <w:rsid w:val="00E02452"/>
    <w:rsid w:val="00E62160"/>
    <w:rsid w:val="00E6368A"/>
    <w:rsid w:val="00E81C11"/>
    <w:rsid w:val="00E9720D"/>
    <w:rsid w:val="00EC03BA"/>
    <w:rsid w:val="00EC6555"/>
    <w:rsid w:val="00ED4D6E"/>
    <w:rsid w:val="00ED6B63"/>
    <w:rsid w:val="00F11BE4"/>
    <w:rsid w:val="00F52410"/>
    <w:rsid w:val="00F74FD0"/>
    <w:rsid w:val="00F93C3D"/>
    <w:rsid w:val="00F9678F"/>
    <w:rsid w:val="00FD2332"/>
    <w:rsid w:val="00FE5710"/>
    <w:rsid w:val="00FE71AB"/>
    <w:rsid w:val="00FF6072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6AC"/>
    <w:rPr>
      <w:color w:val="808080"/>
    </w:rPr>
  </w:style>
  <w:style w:type="paragraph" w:customStyle="1" w:styleId="9485722AD625498C8BC2196EF140A656">
    <w:name w:val="9485722AD625498C8BC2196EF140A656"/>
    <w:rsid w:val="00C02972"/>
  </w:style>
  <w:style w:type="paragraph" w:customStyle="1" w:styleId="FEC70A4C3CF044DB95A6C881049CEBE5">
    <w:name w:val="FEC70A4C3CF044DB95A6C881049CEBE5"/>
    <w:rsid w:val="003D7A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1FA93BD9-4637-4DFA-8212-FCB8CD55F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2025-12-06T15:39:00Z</dcterms:created>
  <dcterms:modified xsi:type="dcterms:W3CDTF">2025-12-06T15:39:00Z</dcterms:modified>
</cp:coreProperties>
</file>