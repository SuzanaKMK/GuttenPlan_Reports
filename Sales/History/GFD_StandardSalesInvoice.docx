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2"/>
        <w:tblW w:w="10800" w:type="dxa"/>
        <w:jc w:val="center"/>
        <w:tblBorders>
          <w:top w:val="none" w:color="auto" w:sz="0" w:space="0"/>
          <w:bottom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1442"/>
        <w:gridCol w:w="4538"/>
        <w:gridCol w:w="720"/>
        <w:gridCol w:w="1224"/>
        <w:gridCol w:w="1080"/>
        <w:gridCol w:w="1080"/>
      </w:tblGrid>
      <w:sdt>
        <w:sdtPr>
          <w:rPr>
            <w:rFonts w:ascii="Calibri" w:hAnsi="Calibri" w:eastAsia="Times New Roman" w:cs="Times New Roman"/>
            <w:b w:val="0"/>
            <w:bCs w:val="0"/>
            <w:i/>
            <w:caps/>
            <w:spacing w:val="4"/>
            <w:sz w:val="20"/>
            <w:szCs w:val="20"/>
          </w:rPr>
          <w:alias w:val="#Nav: /Header/Line"/>
          <w:tag w:val="#Nav: KMK_SalesInvoice/50072"/>
          <w:id w:val="-172649566"/>
          <w15:dataBinding w:prefixMappings="xmlns:ns0='urn:microsoft-dynamics-nav/reports/KMK_SalesInvoice/50072/' " w:xpath="/ns0:NavWordReportXmlPart[1]/ns0:Header[1]/ns0:Line" w:storeItemID="{B706C879-5E21-4BEA-BB17-365D3D426676}"/>
          <w15:repeatingSection/>
        </w:sdtPr>
        <w:sdtEndPr>
          <w:rPr>
            <w:caps w:val="0"/>
          </w:rPr>
        </w:sdtEndPr>
        <w:sdtContent>
          <w:sdt>
            <w:sdtPr>
              <w:rPr>
                <w:rFonts w:ascii="Calibri" w:hAnsi="Calibri" w:eastAsia="Times New Roman" w:cs="Times New Roman"/>
                <w:b w:val="0"/>
                <w:bCs w:val="0"/>
                <w:i/>
                <w:caps/>
                <w:spacing w:val="4"/>
                <w:sz w:val="20"/>
                <w:szCs w:val="20"/>
              </w:rPr>
              <w:id w:val="8880783"/>
              <w:placeholder>
                <w:docPart w:val="DefaultPlaceholder_-1854013436"/>
              </w:placeholder>
              <w15:repeatingSectionItem/>
            </w:sdtPr>
            <w:sdtEndPr>
              <w:rPr>
                <w:caps w:val="0"/>
              </w:rPr>
            </w:sdtEndPr>
            <w:sdtContent>
              <w:tr w:rsidRPr="00422ECC" w:rsidR="0018403A" w:rsidTr="00030D04" w14:paraId="23C93D27" w14:textId="77777777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trHeight w:val="288" w:hRule="exact"/>
                  <w:jc w:val="center"/>
                </w:trPr>
                <w:sdt>
                  <w:sdtPr>
                    <w:rPr>
                      <w:rFonts w:ascii="Calibri" w:hAnsi="Calibri" w:eastAsia="Times New Roman" w:cs="Times New Roman"/>
                      <w:b w:val="0"/>
                      <w:bCs w:val="0"/>
                      <w:i/>
                      <w:caps/>
                      <w:spacing w:val="4"/>
                      <w:sz w:val="20"/>
                      <w:szCs w:val="20"/>
                    </w:rPr>
                    <w:alias w:val="#Nav: /Header/Line/ItemNo_Line"/>
                    <w:tag w:val="#Nav: KMK_SalesInvoice/50072"/>
                    <w:id w:val="-894123049"/>
                    <w:placeholder>
                      <w:docPart w:val="DefaultPlaceholder_-1854013440"/>
                    </w:placeholder>
                    <w:dataBinding w:prefixMappings="xmlns:ns0='urn:microsoft-dynamics-nav/reports/KMK_SalesInvoice/50072/'" w:xpath="/ns0:NavWordReportXmlPart[1]/ns0:Header[1]/ns0:Line[1]/ns0:ItemNo_Line[1]" w:storeItemID="{B706C879-5E21-4BEA-BB17-365D3D426676}"/>
                    <w:text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716" w:type="dxa"/>
                        <w:tcBorders>
                          <w:top w:val="none" w:color="auto" w:sz="0" w:space="0"/>
                          <w:bottom w:val="none" w:color="auto" w:sz="0" w:space="0"/>
                          <w:right w:val="none" w:color="auto" w:sz="0" w:space="0"/>
                        </w:tcBorders>
                        <w:vAlign w:val="center"/>
                        <w:hideMark/>
                      </w:tcPr>
                      <w:p w:rsidRPr="00422ECC" w:rsidR="0018403A" w:rsidP="0044545B" w:rsidRDefault="00E06CF8" w14:paraId="2C90D85C" w14:textId="6262942C">
                        <w:pPr>
                          <w:rPr>
                            <w:rFonts w:ascii="Calibri" w:hAnsi="Calibri" w:eastAsia="Times New Roman" w:cs="Times New Roman"/>
                            <w:b w:val="0"/>
                            <w:i/>
                            <w:caps/>
                            <w:spacing w:val="4"/>
                            <w:sz w:val="20"/>
                            <w:szCs w:val="20"/>
                          </w:rPr>
                        </w:pPr>
                        <w:r w:rsidRPr="00422ECC">
                          <w:rPr>
                            <w:rFonts w:ascii="Calibri" w:hAnsi="Calibri" w:eastAsia="Times New Roman" w:cs="Times New Roman"/>
                            <w:b w:val="0"/>
                            <w:i/>
                            <w:caps/>
                            <w:spacing w:val="4"/>
                            <w:sz w:val="20"/>
                            <w:szCs w:val="20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hAnsi="Calibri" w:eastAsia="Times New Roman" w:cs="Times New Roman"/>
                      <w:i/>
                      <w:caps/>
                      <w:spacing w:val="4"/>
                      <w:sz w:val="20"/>
                      <w:szCs w:val="20"/>
                    </w:rPr>
                    <w:alias w:val="#Nav: /Header/Line/ItemReferenceNo_Line"/>
                    <w:tag w:val="#Nav: KMK_SalesInvoice/50072"/>
                    <w:id w:val="-1948909440"/>
                    <w:placeholder>
                      <w:docPart w:val="DefaultPlaceholder_-1854013440"/>
                    </w:placeholder>
                    <w:dataBinding w:prefixMappings="xmlns:ns0='urn:microsoft-dynamics-nav/reports/KMK_SalesInvoice/50072/' " w:xpath="/ns0:NavWordReportXmlPart[1]/ns0:Header[1]/ns0:Line[1]/ns0:ItemReferenceNo_Line[1]" w:storeItemID="{B706C879-5E21-4BEA-BB17-365D3D426676}"/>
                    <w:text/>
                  </w:sdtPr>
                  <w:sdtContent>
                    <w:tc>
                      <w:tcPr>
                        <w:tcW w:w="1442" w:type="dxa"/>
                        <w:tc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tcBorders>
                        <w:vAlign w:val="center"/>
                      </w:tcPr>
                      <w:p w:rsidRPr="00422ECC" w:rsidR="0018403A" w:rsidP="0044545B" w:rsidRDefault="0057637F" w14:paraId="4BC8F9C4" w14:textId="777B7297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Calibri" w:hAnsi="Calibri" w:eastAsia="Times New Roman" w:cs="Times New Roman"/>
                            <w:b w:val="0"/>
                            <w:i/>
                            <w:caps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b w:val="0"/>
                            <w:i/>
                            <w:caps/>
                            <w:spacing w:val="4"/>
                            <w:sz w:val="20"/>
                            <w:szCs w:val="20"/>
                          </w:rPr>
                          <w:t>ItemReferenceNo_Line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hAnsi="Calibri" w:eastAsia="Times New Roman" w:cs="Times New Roman"/>
                      <w:i/>
                      <w:caps/>
                      <w:spacing w:val="4"/>
                      <w:sz w:val="20"/>
                      <w:szCs w:val="20"/>
                    </w:rPr>
                    <w:alias w:val="#Nav: /Header/Line/Description_Line"/>
                    <w:tag w:val="#Nav: KMK_SalesInvoice/50072"/>
                    <w:id w:val="-1242862503"/>
                    <w:placeholder>
                      <w:docPart w:val="DefaultPlaceholder_-1854013440"/>
                    </w:placeholder>
                    <w:dataBinding w:prefixMappings="xmlns:ns0='urn:microsoft-dynamics-nav/reports/KMK_SalesInvoice/50072/'" w:xpath="/ns0:NavWordReportXmlPart[1]/ns0:Header[1]/ns0:Line[1]/ns0:Description_Line[1]" w:storeItemID="{B706C879-5E21-4BEA-BB17-365D3D426676}"/>
                    <w:text/>
                  </w:sdtPr>
                  <w:sdtContent>
                    <w:tc>
                      <w:tcPr>
                        <w:tcW w:w="4538" w:type="dxa"/>
                        <w:tc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tcBorders>
                        <w:vAlign w:val="center"/>
                        <w:hideMark/>
                      </w:tcPr>
                      <w:p w:rsidRPr="00422ECC" w:rsidR="0018403A" w:rsidP="0044545B" w:rsidRDefault="00122861" w14:paraId="7822C4D1" w14:textId="44DEB68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Calibri" w:hAnsi="Calibri" w:eastAsia="Times New Roman" w:cs="Times New Roman"/>
                            <w:b w:val="0"/>
                            <w:i/>
                            <w:caps/>
                            <w:spacing w:val="4"/>
                            <w:sz w:val="20"/>
                            <w:szCs w:val="20"/>
                          </w:rPr>
                        </w:pPr>
                        <w:proofErr w:type="spellStart"/>
                        <w:r w:rsidRPr="00422ECC">
                          <w:rPr>
                            <w:rFonts w:ascii="Calibri" w:hAnsi="Calibri" w:eastAsia="Times New Roman" w:cs="Times New Roman"/>
                            <w:b w:val="0"/>
                            <w:i/>
                            <w:spacing w:val="4"/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alibri" w:hAnsi="Calibri" w:eastAsia="Times New Roman" w:cs="Times New Roman"/>
                      <w:i/>
                      <w:caps/>
                      <w:spacing w:val="4"/>
                      <w:sz w:val="20"/>
                      <w:szCs w:val="20"/>
                    </w:rPr>
                    <w:alias w:val="#Nav: /Header/Line/Quantity_Line"/>
                    <w:tag w:val="#Nav: KMK_SalesInvoice/50072"/>
                    <w:id w:val="-1972738238"/>
                    <w:placeholder>
                      <w:docPart w:val="DefaultPlaceholder_-1854013440"/>
                    </w:placeholder>
                    <w:dataBinding w:prefixMappings="xmlns:ns0='urn:microsoft-dynamics-nav/reports/KMK_SalesInvoice/50072/'" w:xpath="/ns0:NavWordReportXmlPart[1]/ns0:Header[1]/ns0:Line[1]/ns0:Quantity_Line[1]" w:storeItemID="{B706C879-5E21-4BEA-BB17-365D3D426676}"/>
                    <w:text/>
                  </w:sdtPr>
                  <w:sdtContent>
                    <w:tc>
                      <w:tcPr>
                        <w:tcW w:w="720" w:type="dxa"/>
                        <w:tc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tcBorders>
                        <w:vAlign w:val="center"/>
                        <w:hideMark/>
                      </w:tcPr>
                      <w:p w:rsidRPr="00422ECC" w:rsidR="0018403A" w:rsidP="0044545B" w:rsidRDefault="009B54CC" w14:paraId="68E5865A" w14:textId="3109A42E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Calibri" w:hAnsi="Calibri" w:eastAsia="Times New Roman" w:cs="Times New Roman"/>
                            <w:b w:val="0"/>
                            <w:i/>
                            <w:caps/>
                            <w:spacing w:val="4"/>
                            <w:sz w:val="20"/>
                            <w:szCs w:val="20"/>
                          </w:rPr>
                        </w:pPr>
                        <w:r w:rsidRPr="00422ECC">
                          <w:rPr>
                            <w:rFonts w:ascii="Calibri" w:hAnsi="Calibri" w:eastAsia="Times New Roman" w:cs="Times New Roman"/>
                            <w:b w:val="0"/>
                            <w:i/>
                            <w:caps/>
                            <w:spacing w:val="4"/>
                            <w:sz w:val="20"/>
                            <w:szCs w:val="20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hAnsi="Calibri" w:eastAsia="Times New Roman" w:cs="Times New Roman"/>
                      <w:i/>
                      <w:caps/>
                      <w:spacing w:val="4"/>
                      <w:sz w:val="20"/>
                      <w:szCs w:val="20"/>
                    </w:rPr>
                    <w:alias w:val="#Nav: /Header/Line/UnitPrice"/>
                    <w:tag w:val="#Nav: KMK_SalesInvoice/50072"/>
                    <w:id w:val="1998996929"/>
                    <w:placeholder>
                      <w:docPart w:val="DefaultPlaceholder_-1854013440"/>
                    </w:placeholder>
                    <w:dataBinding w:prefixMappings="xmlns:ns0='urn:microsoft-dynamics-nav/reports/KMK_SalesInvoice/50072/'" w:xpath="/ns0:NavWordReportXmlPart[1]/ns0:Header[1]/ns0:Line[1]/ns0:UnitPrice[1]" w:storeItemID="{B706C879-5E21-4BEA-BB17-365D3D426676}"/>
                    <w:text/>
                  </w:sdtPr>
                  <w:sdtContent>
                    <w:tc>
                      <w:tcPr>
                        <w:tcW w:w="1224" w:type="dxa"/>
                        <w:tc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tcBorders>
                        <w:vAlign w:val="center"/>
                      </w:tcPr>
                      <w:p w:rsidRPr="00422ECC" w:rsidR="0018403A" w:rsidP="0044545B" w:rsidRDefault="009B54CC" w14:paraId="4860116C" w14:textId="7D76097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Calibri" w:hAnsi="Calibri" w:eastAsia="Times New Roman" w:cs="Times New Roman"/>
                            <w:b w:val="0"/>
                            <w:i/>
                            <w:caps/>
                            <w:spacing w:val="4"/>
                            <w:sz w:val="20"/>
                            <w:szCs w:val="20"/>
                          </w:rPr>
                        </w:pPr>
                        <w:r w:rsidRPr="00422ECC">
                          <w:rPr>
                            <w:rFonts w:ascii="Calibri" w:hAnsi="Calibri" w:eastAsia="Times New Roman" w:cs="Times New Roman"/>
                            <w:b w:val="0"/>
                            <w:i/>
                            <w:caps/>
                            <w:spacing w:val="4"/>
                            <w:sz w:val="20"/>
                            <w:szCs w:val="20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hAnsi="Calibri" w:eastAsia="Times New Roman" w:cs="Times New Roman"/>
                      <w:i/>
                      <w:caps/>
                      <w:spacing w:val="4"/>
                      <w:sz w:val="20"/>
                      <w:szCs w:val="20"/>
                    </w:rPr>
                    <w:alias w:val="#Nav: /Header/Line/DollarPerCaseDisc"/>
                    <w:tag w:val="#Nav: KMK_SalesInvoice/50072"/>
                    <w:id w:val="-512695418"/>
                    <w:placeholder>
                      <w:docPart w:val="DefaultPlaceholder_-1854013440"/>
                    </w:placeholder>
                    <w:dataBinding w:prefixMappings="xmlns:ns0='urn:microsoft-dynamics-nav/reports/KMK_SalesInvoice/50072/'" w:xpath="/ns0:NavWordReportXmlPart[1]/ns0:Header[1]/ns0:Line[1]/ns0:DollarPerCaseDisc[1]" w:storeItemID="{B706C879-5E21-4BEA-BB17-365D3D426676}"/>
                    <w:text/>
                  </w:sdtPr>
                  <w:sdtContent>
                    <w:tc>
                      <w:tcPr>
                        <w:tcW w:w="1080" w:type="dxa"/>
                        <w:tc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tcBorders>
                        <w:vAlign w:val="center"/>
                      </w:tcPr>
                      <w:p w:rsidRPr="00EF39D1" w:rsidR="0018403A" w:rsidP="0044545B" w:rsidRDefault="00030D04" w14:paraId="28893733" w14:textId="701A044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Calibri" w:hAnsi="Calibri" w:eastAsia="Times New Roman" w:cs="Times New Roman"/>
                            <w:b w:val="0"/>
                            <w:i/>
                            <w:caps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b w:val="0"/>
                            <w:i/>
                            <w:caps/>
                            <w:spacing w:val="4"/>
                            <w:sz w:val="20"/>
                            <w:szCs w:val="20"/>
                          </w:rPr>
                          <w:t>DollarPerCaseDisc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hAnsi="Calibri" w:eastAsia="Times New Roman" w:cs="Times New Roman"/>
                      <w:i/>
                      <w:caps/>
                      <w:spacing w:val="4"/>
                      <w:sz w:val="20"/>
                      <w:szCs w:val="20"/>
                    </w:rPr>
                    <w:alias w:val="#Nav: /Header/Line/LineAmount_Line"/>
                    <w:tag w:val="#Nav: KMK_SalesInvoice/50072"/>
                    <w:id w:val="2129890804"/>
                    <w:placeholder>
                      <w:docPart w:val="DefaultPlaceholder_-1854013440"/>
                    </w:placeholder>
                    <w:dataBinding w:prefixMappings="xmlns:ns0='urn:microsoft-dynamics-nav/reports/KMK_SalesInvoice/50072/'" w:xpath="/ns0:NavWordReportXmlPart[1]/ns0:Header[1]/ns0:Line[1]/ns0:LineAmount_Line[1]" w:storeItemID="{B706C879-5E21-4BEA-BB17-365D3D426676}"/>
                    <w:text/>
                  </w:sdtPr>
                  <w:sdtContent>
                    <w:tc>
                      <w:tcPr>
                        <w:tcW w:w="1080" w:type="dxa"/>
                        <w:tc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</w:tcBorders>
                        <w:vAlign w:val="center"/>
                        <w:hideMark/>
                      </w:tcPr>
                      <w:p w:rsidRPr="00422ECC" w:rsidR="0018403A" w:rsidP="0044545B" w:rsidRDefault="009B54CC" w14:paraId="331766A3" w14:textId="36DF308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Calibri" w:hAnsi="Calibri" w:eastAsia="Times New Roman" w:cs="Times New Roman"/>
                            <w:b w:val="0"/>
                            <w:i/>
                            <w:caps/>
                            <w:spacing w:val="4"/>
                            <w:sz w:val="20"/>
                            <w:szCs w:val="20"/>
                          </w:rPr>
                        </w:pPr>
                        <w:r w:rsidRPr="00422ECC">
                          <w:rPr>
                            <w:rFonts w:ascii="Calibri" w:hAnsi="Calibri" w:eastAsia="Times New Roman" w:cs="Times New Roman"/>
                            <w:b w:val="0"/>
                            <w:i/>
                            <w:caps/>
                            <w:spacing w:val="4"/>
                            <w:sz w:val="20"/>
                            <w:szCs w:val="20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tbl>
      <w:tblPr>
        <w:tblW w:w="108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Pr="00426D83" w:rsidR="008A1BEC" w:rsidTr="000C7F31" w14:paraId="5D43D5E7" w14:textId="77777777">
        <w:trPr>
          <w:trHeight w:val="360" w:hRule="exact"/>
          <w:tblHeader/>
          <w:jc w:val="center"/>
        </w:trPr>
        <w:tc>
          <w:tcPr>
            <w:tcW w:w="1800" w:type="dxa"/>
            <w:tcBorders>
              <w:top w:val="single" w:color="auto" w:sz="12" w:space="0"/>
              <w:left w:val="nil"/>
              <w:bottom w:val="single" w:color="auto" w:sz="4" w:space="0"/>
            </w:tcBorders>
            <w:vAlign w:val="center"/>
          </w:tcPr>
          <w:p w:rsidRPr="000E06F5" w:rsidR="008A1BEC" w:rsidP="00A13EF0" w:rsidRDefault="008A1BEC" w14:paraId="465718D0" w14:textId="77777777">
            <w:pPr>
              <w:spacing w:after="0" w:line="264" w:lineRule="auto"/>
              <w:jc w:val="center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:rsidR="008A1BEC" w:rsidP="00A13EF0" w:rsidRDefault="008A1BEC" w14:paraId="165FB011" w14:textId="77777777">
            <w:pPr>
              <w:spacing w:after="0" w:line="264" w:lineRule="auto"/>
              <w:rPr>
                <w:rFonts w:eastAsia="Times New Roman" w:cstheme="minorHAnsi"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12" w:space="0"/>
              <w:bottom w:val="single" w:color="auto" w:sz="4" w:space="0"/>
            </w:tcBorders>
          </w:tcPr>
          <w:p w:rsidRPr="000E06F5" w:rsidR="008A1BEC" w:rsidP="00A13EF0" w:rsidRDefault="008A1BEC" w14:paraId="6FF2411B" w14:textId="77777777">
            <w:pPr>
              <w:spacing w:after="0" w:line="264" w:lineRule="auto"/>
              <w:jc w:val="center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:rsidRPr="000E06F5" w:rsidR="008A1BEC" w:rsidP="00A13EF0" w:rsidRDefault="008A1BEC" w14:paraId="3BB8AD35" w14:textId="73DFCE32">
            <w:pPr>
              <w:spacing w:after="0" w:line="264" w:lineRule="auto"/>
              <w:jc w:val="center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12" w:space="0"/>
              <w:bottom w:val="single" w:color="auto" w:sz="4" w:space="0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Pr="000E06F5" w:rsidR="008A1BEC" w:rsidP="00A13EF0" w:rsidRDefault="008A1BEC" w14:paraId="36D9A298" w14:textId="66F58D3B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12" w:space="0"/>
              <w:bottom w:val="single" w:color="auto" w:sz="4" w:space="0"/>
              <w:right w:val="nil"/>
            </w:tcBorders>
            <w:vAlign w:val="center"/>
          </w:tcPr>
          <w:p w:rsidRPr="00764EEA" w:rsidR="008A1BEC" w:rsidP="00A13EF0" w:rsidRDefault="008A1BEC" w14:paraId="563F80FA" w14:textId="09D240F2">
            <w:pPr>
              <w:spacing w:after="0" w:line="264" w:lineRule="auto"/>
              <w:jc w:val="right"/>
              <w:rPr>
                <w:rFonts w:ascii="Calibri" w:hAnsi="Calibri" w:eastAsia="Times New Roman" w:cs="Times New Roman"/>
                <w:spacing w:val="4"/>
              </w:rPr>
            </w:pPr>
          </w:p>
        </w:tc>
      </w:tr>
      <w:tr w:rsidRPr="00426D83" w:rsidR="008A1BEC" w:rsidTr="00002DF5" w14:paraId="47F424C7" w14:textId="77777777">
        <w:trPr>
          <w:trHeight w:val="291" w:hRule="exact"/>
          <w:tblHeader/>
          <w:jc w:val="center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:rsidRPr="000E06F5" w:rsidR="008A1BEC" w:rsidP="00A13EF0" w:rsidRDefault="008A1BEC" w14:paraId="0E71EC04" w14:textId="77777777">
            <w:pPr>
              <w:spacing w:after="0" w:line="264" w:lineRule="auto"/>
              <w:jc w:val="right"/>
              <w:rPr>
                <w:rFonts w:eastAsia="Times New Roman" w:cstheme="minorHAnsi"/>
                <w:caps/>
                <w:spacing w:val="4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SHIPPING AGENT:</w:t>
            </w:r>
          </w:p>
        </w:tc>
        <w:sdt>
          <w:sdtPr>
            <w:rPr>
              <w:rFonts w:eastAsia="Times New Roman" w:cstheme="minorHAnsi"/>
              <w:b/>
              <w:spacing w:val="4"/>
              <w:sz w:val="20"/>
              <w:szCs w:val="20"/>
            </w:rPr>
            <w:alias w:val="#Nav: /Header/ShippingAgentCode"/>
            <w:tag w:val="#Nav: KMK_SalesInvoice/50072"/>
            <w:id w:val="1904101152"/>
            <w:placeholder>
              <w:docPart w:val="931D53A6C4AE4B7D90802EC600034A1E"/>
            </w:placeholder>
            <w:dataBinding w:prefixMappings="xmlns:ns0='urn:microsoft-dynamics-nav/reports/KMK_SalesInvoice/50072/'" w:xpath="/ns0:NavWordReportXmlPart[1]/ns0:Header[1]/ns0:ShippingAgentCode[1]" w:storeItemID="{B706C879-5E21-4BEA-BB17-365D3D426676}"/>
            <w:text/>
          </w:sdtPr>
          <w:sdtContent>
            <w:tc>
              <w:tcPr>
                <w:tcW w:w="1800" w:type="dxa"/>
                <w:tcBorders>
                  <w:top w:val="single" w:color="auto" w:sz="4" w:space="0"/>
                  <w:left w:val="nil"/>
                  <w:bottom w:val="nil"/>
                  <w:right w:val="nil"/>
                </w:tcBorders>
                <w:shd w:val="clear" w:color="auto" w:fill="D9D9D9" w:themeFill="background1" w:themeFillShade="D9"/>
                <w:vAlign w:val="center"/>
              </w:tcPr>
              <w:p w:rsidRPr="00CB7A53" w:rsidR="008A1BEC" w:rsidP="00A13EF0" w:rsidRDefault="008A1BEC" w14:paraId="43781AE9" w14:textId="77777777">
                <w:pPr>
                  <w:spacing w:after="0" w:line="264" w:lineRule="auto"/>
                  <w:rPr>
                    <w:rFonts w:eastAsia="Times New Roman" w:cstheme="minorHAnsi"/>
                    <w:b/>
                    <w:spacing w:val="4"/>
                    <w:sz w:val="20"/>
                    <w:szCs w:val="20"/>
                  </w:rPr>
                </w:pPr>
                <w:proofErr w:type="spellStart"/>
                <w:r w:rsidRPr="00CB7A53">
                  <w:rPr>
                    <w:rFonts w:eastAsia="Times New Roman" w:cstheme="minorHAnsi"/>
                    <w:b/>
                    <w:spacing w:val="4"/>
                    <w:sz w:val="20"/>
                    <w:szCs w:val="20"/>
                  </w:rPr>
                  <w:t>ShippingAgentCode</w:t>
                </w:r>
                <w:proofErr w:type="spellEnd"/>
              </w:p>
            </w:tc>
          </w:sdtContent>
        </w:sdt>
        <w:tc>
          <w:tcPr>
            <w:tcW w:w="180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:rsidRPr="000E06F5" w:rsidR="008A1BEC" w:rsidP="001A14B8" w:rsidRDefault="009527D3" w14:paraId="71AD4518" w14:textId="1F67B744">
            <w:pPr>
              <w:spacing w:after="0" w:line="264" w:lineRule="auto"/>
              <w:jc w:val="right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>TERMS BY:</w:t>
            </w:r>
          </w:p>
        </w:tc>
        <w:sdt>
          <w:sdtPr>
            <w:rPr>
              <w:rFonts w:eastAsia="Times New Roman" w:cstheme="minorHAnsi"/>
              <w:b/>
              <w:caps/>
              <w:spacing w:val="4"/>
              <w:sz w:val="20"/>
              <w:szCs w:val="20"/>
            </w:rPr>
            <w:alias w:val="#Nav: /CopyLoop/Header/PaymentDiscDate"/>
            <w:tag w:val="#Nav: KMK_SalesInvoice/50072"/>
            <w:id w:val="1962617321"/>
            <w:placeholder>
              <w:docPart w:val="C0EA5DA55A8C444590A15EF30AA38B5C"/>
            </w:placeholder>
            <w:dataBinding w:prefixMappings="xmlns:ns0='urn:microsoft-dynamics-nav/reports/KMK_SalesInvoice/50072/'" w:xpath="/ns0:NavWordReportXmlPart[1]/ns0:CopyLoop[1]/ns0:Header[1]/ns0:PaymentDiscDate[1]" w:storeItemID="{F1298FD8-5303-4BB3-9EC5-19A2B6D83E27}"/>
            <w:text/>
          </w:sdtPr>
          <w:sdtContent>
            <w:tc>
              <w:tcPr>
                <w:tcW w:w="1800" w:type="dxa"/>
                <w:tcBorders>
                  <w:top w:val="single" w:color="auto" w:sz="4" w:space="0"/>
                  <w:left w:val="nil"/>
                  <w:bottom w:val="nil"/>
                  <w:right w:val="nil"/>
                </w:tcBorders>
                <w:shd w:val="clear" w:color="auto" w:fill="D9D9D9" w:themeFill="background1" w:themeFillShade="D9"/>
                <w:vAlign w:val="center"/>
              </w:tcPr>
              <w:p w:rsidRPr="000E06F5" w:rsidR="008A1BEC" w:rsidP="001A14B8" w:rsidRDefault="009527D3" w14:paraId="1F408B81" w14:textId="35309011">
                <w:pPr>
                  <w:spacing w:after="0" w:line="264" w:lineRule="auto"/>
                  <w:rPr>
                    <w:rFonts w:eastAsia="Times New Roman" w:cstheme="minorHAnsi"/>
                    <w:b/>
                    <w:caps/>
                    <w:spacing w:val="4"/>
                    <w:sz w:val="20"/>
                    <w:szCs w:val="20"/>
                  </w:rPr>
                </w:pPr>
                <w:r>
                  <w:rPr>
                    <w:rFonts w:eastAsia="Times New Roman" w:cstheme="minorHAnsi"/>
                    <w:b/>
                    <w:caps/>
                    <w:spacing w:val="4"/>
                    <w:sz w:val="20"/>
                    <w:szCs w:val="20"/>
                  </w:rPr>
                  <w:t>PaymentDiscDate</w:t>
                </w:r>
              </w:p>
            </w:tc>
          </w:sdtContent>
        </w:sdt>
        <w:tc>
          <w:tcPr>
            <w:tcW w:w="180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Pr="00002DF5" w:rsidR="008A1BEC" w:rsidP="00A13EF0" w:rsidRDefault="00BB222C" w14:paraId="0A3488FE" w14:textId="4D20F60E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 xml:space="preserve">Inv. </w:t>
            </w:r>
            <w:r w:rsidR="00002DF5"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>adjustment</w:t>
            </w:r>
          </w:p>
        </w:tc>
        <w:sdt>
          <w:sdtPr>
            <w:rPr>
              <w:rFonts w:ascii="Calibri" w:hAnsi="Calibri" w:eastAsia="Times New Roman" w:cs="Times New Roman"/>
              <w:spacing w:val="4"/>
            </w:rPr>
            <w:alias w:val="#Nav: /Header/Totals/TotalInvoiceDiscountAmount"/>
            <w:tag w:val="#Nav: KMK_SalesInvoice/50072"/>
            <w:id w:val="898181983"/>
            <w:placeholder>
              <w:docPart w:val="C06CA5DF361941D68C59702A4ACAC67B"/>
            </w:placeholder>
            <w:dataBinding w:prefixMappings="xmlns:ns0='urn:microsoft-dynamics-nav/reports/KMK_SalesInvoice/50072/'" w:xpath="/ns0:NavWordReportXmlPart[1]/ns0:Header[1]/ns0:Totals[1]/ns0:TotalInvoiceDiscountAmount[1]" w:storeItemID="{B706C879-5E21-4BEA-BB17-365D3D426676}"/>
            <w:text/>
          </w:sdtPr>
          <w:sdtContent>
            <w:tc>
              <w:tcPr>
                <w:tcW w:w="1800" w:type="dxa"/>
                <w:tcBorders>
                  <w:top w:val="single" w:color="auto" w:sz="4" w:space="0"/>
                  <w:left w:val="nil"/>
                  <w:bottom w:val="nil"/>
                  <w:right w:val="single" w:color="auto" w:sz="4" w:space="0"/>
                </w:tcBorders>
                <w:shd w:val="clear" w:color="auto" w:fill="D9D9D9" w:themeFill="background1" w:themeFillShade="D9"/>
                <w:vAlign w:val="center"/>
              </w:tcPr>
              <w:p w:rsidRPr="00764EEA" w:rsidR="008A1BEC" w:rsidP="00A13EF0" w:rsidRDefault="002B6BEE" w14:paraId="1C78236F" w14:textId="4C0D33A9">
                <w:pPr>
                  <w:spacing w:after="0" w:line="264" w:lineRule="auto"/>
                  <w:jc w:val="right"/>
                  <w:rPr>
                    <w:rFonts w:ascii="Calibri" w:hAnsi="Calibri" w:eastAsia="Times New Roman" w:cs="Times New Roman"/>
                    <w:spacing w:val="4"/>
                  </w:rPr>
                </w:pPr>
                <w:proofErr w:type="spellStart"/>
                <w:r>
                  <w:rPr>
                    <w:rFonts w:ascii="Calibri" w:hAnsi="Calibri" w:eastAsia="Times New Roman" w:cs="Times New Roman"/>
                    <w:spacing w:val="4"/>
                  </w:rPr>
                  <w:t>TotalInvoiceDiscountAmount</w:t>
                </w:r>
                <w:proofErr w:type="spellEnd"/>
              </w:p>
            </w:tc>
          </w:sdtContent>
        </w:sdt>
      </w:tr>
      <w:tr w:rsidRPr="00426D83" w:rsidR="000C7F31" w:rsidTr="002B6703" w14:paraId="0C56B3EF" w14:textId="77777777">
        <w:trPr>
          <w:trHeight w:val="263" w:hRule="exact"/>
          <w:tblHeader/>
          <w:jc w:val="center"/>
        </w:trPr>
        <w:tc>
          <w:tcPr>
            <w:tcW w:w="1800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:rsidR="000C7F31" w:rsidP="00A13EF0" w:rsidRDefault="000C7F31" w14:paraId="37C4F5CB" w14:textId="77777777">
            <w:pPr>
              <w:spacing w:after="0" w:line="264" w:lineRule="auto"/>
              <w:jc w:val="right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:rsidR="000C7F31" w:rsidP="00A13EF0" w:rsidRDefault="000C7F31" w14:paraId="1A162F6F" w14:textId="77777777">
            <w:pPr>
              <w:spacing w:after="0" w:line="264" w:lineRule="auto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:rsidR="000C7F31" w:rsidP="001A14B8" w:rsidRDefault="000C7F31" w14:paraId="60268220" w14:textId="77777777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:rsidR="000C7F31" w:rsidP="001A14B8" w:rsidRDefault="000C7F31" w14:paraId="405AE66F" w14:textId="77777777">
            <w:pPr>
              <w:spacing w:after="0" w:line="264" w:lineRule="auto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Pr="00002DF5" w:rsidR="000C7F31" w:rsidP="00A13EF0" w:rsidRDefault="002B6BEE" w14:paraId="7A46FDDF" w14:textId="20E9FBE1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  <w:r w:rsidRPr="00002DF5"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>SUBTOTAL</w:t>
            </w:r>
          </w:p>
        </w:tc>
        <w:sdt>
          <w:sdtPr>
            <w:rPr>
              <w:rFonts w:ascii="Calibri" w:hAnsi="Calibri" w:eastAsia="Times New Roman" w:cs="Times New Roman"/>
              <w:spacing w:val="4"/>
            </w:rPr>
            <w:alias w:val="#Nav: /Header/Totals/TotalSubTotalMinusInvoiceDiscount"/>
            <w:tag w:val="#Nav: KMK_SalesInvoice/50072"/>
            <w:id w:val="-638106948"/>
            <w:placeholder>
              <w:docPart w:val="8B1A21DD99BB46FFBF29A7368BC24620"/>
            </w:placeholder>
            <w:dataBinding w:prefixMappings="xmlns:ns0='urn:microsoft-dynamics-nav/reports/KMK_SalesInvoice/50072/'" w:xpath="/ns0:NavWordReportXmlPart[1]/ns0:Header[1]/ns0:Totals[1]/ns0:TotalSubTotalMinusInvoiceDiscount[1]" w:storeItemID="{B706C879-5E21-4BEA-BB17-365D3D426676}"/>
            <w:text/>
          </w:sdtPr>
          <w:sdtContent>
            <w:tc>
              <w:tcPr>
                <w:tcW w:w="1800" w:type="dxa"/>
                <w:tcBorders>
                  <w:top w:val="nil"/>
                  <w:left w:val="nil"/>
                  <w:bottom w:val="nil"/>
                  <w:right w:val="single" w:color="auto" w:sz="4" w:space="0"/>
                </w:tcBorders>
                <w:shd w:val="clear" w:color="auto" w:fill="D9D9D9" w:themeFill="background1" w:themeFillShade="D9"/>
                <w:vAlign w:val="center"/>
              </w:tcPr>
              <w:p w:rsidR="000C7F31" w:rsidP="00A13EF0" w:rsidRDefault="002B6BEE" w14:paraId="10865424" w14:textId="1D32125C">
                <w:pPr>
                  <w:spacing w:after="0" w:line="264" w:lineRule="auto"/>
                  <w:jc w:val="right"/>
                  <w:rPr>
                    <w:rFonts w:ascii="Calibri" w:hAnsi="Calibri" w:eastAsia="Times New Roman" w:cs="Times New Roman"/>
                    <w:spacing w:val="4"/>
                  </w:rPr>
                </w:pPr>
                <w:proofErr w:type="spellStart"/>
                <w:r>
                  <w:rPr>
                    <w:rFonts w:ascii="Calibri" w:hAnsi="Calibri" w:eastAsia="Times New Roman" w:cs="Times New Roman"/>
                    <w:spacing w:val="4"/>
                  </w:rPr>
                  <w:t>TotalSubTotalMinusInvoiceDiscount</w:t>
                </w:r>
                <w:proofErr w:type="spellEnd"/>
              </w:p>
            </w:tc>
          </w:sdtContent>
        </w:sdt>
      </w:tr>
      <w:tr w:rsidRPr="00426D83" w:rsidR="008A1BEC" w:rsidTr="00002DF5" w14:paraId="26A17BFC" w14:textId="77777777">
        <w:trPr>
          <w:trHeight w:val="299" w:hRule="exact"/>
          <w:tblHeader/>
          <w:jc w:val="center"/>
        </w:trPr>
        <w:tc>
          <w:tcPr>
            <w:tcW w:w="1800" w:type="dxa"/>
            <w:tcBorders>
              <w:top w:val="nil"/>
              <w:left w:val="single" w:color="auto" w:sz="4" w:space="0"/>
              <w:bottom w:val="single" w:color="auto" w:sz="12" w:space="0"/>
              <w:right w:val="nil"/>
            </w:tcBorders>
            <w:shd w:val="clear" w:color="auto" w:fill="D9D9D9" w:themeFill="background1" w:themeFillShade="D9"/>
            <w:vAlign w:val="center"/>
          </w:tcPr>
          <w:p w:rsidRPr="000E06F5" w:rsidR="008A1BEC" w:rsidP="00A13EF0" w:rsidRDefault="008A1BEC" w14:paraId="7C33BCC2" w14:textId="77777777">
            <w:pPr>
              <w:spacing w:after="0" w:line="264" w:lineRule="auto"/>
              <w:jc w:val="right"/>
              <w:rPr>
                <w:rFonts w:eastAsia="Times New Roman" w:cstheme="minorHAnsi"/>
                <w:caps/>
                <w:spacing w:val="4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pacing w:val="4"/>
                <w:sz w:val="20"/>
                <w:szCs w:val="20"/>
              </w:rPr>
              <w:t xml:space="preserve">SHIPPED </w:t>
            </w:r>
            <w:proofErr w:type="gramStart"/>
            <w:r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QTY :</w:t>
            </w:r>
            <w:proofErr w:type="gramEnd"/>
          </w:p>
        </w:tc>
        <w:sdt>
          <w:sdtPr>
            <w:rPr>
              <w:rFonts w:eastAsia="Times New Roman" w:cstheme="minorHAnsi"/>
              <w:b/>
              <w:caps/>
              <w:spacing w:val="4"/>
              <w:sz w:val="20"/>
              <w:szCs w:val="20"/>
            </w:rPr>
            <w:alias w:val="#Nav: /Header/TotalCases"/>
            <w:tag w:val="#Nav: KMK_SalesInvoice/50072"/>
            <w:id w:val="-232551188"/>
            <w:placeholder>
              <w:docPart w:val="DefaultPlaceholder_-1854013440"/>
            </w:placeholder>
            <w:dataBinding w:prefixMappings="xmlns:ns0='urn:microsoft-dynamics-nav/reports/KMK_SalesInvoice/50072/' " w:xpath="/ns0:NavWordReportXmlPart[1]/ns0:Header[1]/ns0:TotalCases[1]" w:storeItemID="{B706C879-5E21-4BEA-BB17-365D3D426676}"/>
            <w:text/>
          </w:sdtPr>
          <w:sdtContent>
            <w:tc>
              <w:tcPr>
                <w:tcW w:w="1800" w:type="dxa"/>
                <w:tcBorders>
                  <w:top w:val="nil"/>
                  <w:left w:val="nil"/>
                  <w:bottom w:val="single" w:color="auto" w:sz="12" w:space="0"/>
                  <w:right w:val="nil"/>
                </w:tcBorders>
                <w:shd w:val="clear" w:color="auto" w:fill="D9D9D9" w:themeFill="background1" w:themeFillShade="D9"/>
                <w:vAlign w:val="center"/>
              </w:tcPr>
              <w:p w:rsidRPr="00521357" w:rsidR="008A1BEC" w:rsidP="00A13EF0" w:rsidRDefault="00D9195F" w14:paraId="67DD4FD7" w14:textId="7B8830F2">
                <w:pPr>
                  <w:spacing w:after="0" w:line="264" w:lineRule="auto"/>
                  <w:rPr>
                    <w:rFonts w:eastAsia="Times New Roman" w:cstheme="minorHAnsi"/>
                    <w:b/>
                    <w:caps/>
                    <w:spacing w:val="4"/>
                    <w:sz w:val="20"/>
                    <w:szCs w:val="20"/>
                  </w:rPr>
                </w:pPr>
                <w:r>
                  <w:rPr>
                    <w:rFonts w:eastAsia="Times New Roman" w:cstheme="minorHAnsi"/>
                    <w:b/>
                    <w:caps/>
                    <w:spacing w:val="4"/>
                    <w:sz w:val="20"/>
                    <w:szCs w:val="20"/>
                  </w:rPr>
                  <w:t>TotalCases</w:t>
                </w:r>
              </w:p>
            </w:tc>
          </w:sdtContent>
        </w:sdt>
        <w:tc>
          <w:tcPr>
            <w:tcW w:w="18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D9D9D9" w:themeFill="background1" w:themeFillShade="D9"/>
            <w:vAlign w:val="center"/>
          </w:tcPr>
          <w:p w:rsidRPr="000E06F5" w:rsidR="008A1BEC" w:rsidP="001A14B8" w:rsidRDefault="00DE6DAA" w14:paraId="304CE491" w14:textId="418A82FF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 xml:space="preserve">Terms </w:t>
            </w:r>
            <w:r w:rsidR="004F5ECD"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>DISCOUNT</w:t>
            </w:r>
            <w:r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>: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D9D9D9" w:themeFill="background1" w:themeFillShade="D9"/>
            <w:vAlign w:val="center"/>
          </w:tcPr>
          <w:p w:rsidRPr="000E06F5" w:rsidR="008A1BEC" w:rsidP="001A14B8" w:rsidRDefault="00395DE1" w14:paraId="10E95303" w14:textId="2B774EFB">
            <w:pPr>
              <w:spacing w:after="0" w:line="264" w:lineRule="auto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>$</w:t>
            </w:r>
            <w:sdt>
              <w:sdtPr>
                <w:rPr>
                  <w:rFonts w:eastAsia="Times New Roman" w:cstheme="minorHAnsi"/>
                  <w:b/>
                  <w:caps/>
                  <w:spacing w:val="4"/>
                  <w:sz w:val="20"/>
                  <w:szCs w:val="20"/>
                </w:rPr>
                <w:alias w:val="#Nav: /CopyLoop/Header/Totals/PrePayAmount"/>
                <w:tag w:val="#Nav: KMK_SalesInvoice/50072"/>
                <w:id w:val="1573625636"/>
                <w:placeholder>
                  <w:docPart w:val="DefaultPlaceholder_-1854013440"/>
                </w:placeholder>
                <w:dataBinding w:prefixMappings="xmlns:ns0='urn:microsoft-dynamics-nav/reports/KMK_SalesInvoice/50072/'" w:xpath="/ns0:NavWordReportXmlPart[1]/ns0:CopyLoop[1]/ns0:Header[1]/ns0:Totals[1]/ns0:PrePayAmount[1]" w:storeItemID="{F1298FD8-5303-4BB3-9EC5-19A2B6D83E27}"/>
                <w:text/>
              </w:sdtPr>
              <w:sdtContent>
                <w:r>
                  <w:rPr>
                    <w:rFonts w:eastAsia="Times New Roman" w:cstheme="minorHAnsi"/>
                    <w:b/>
                    <w:caps/>
                    <w:spacing w:val="4"/>
                    <w:sz w:val="20"/>
                    <w:szCs w:val="20"/>
                  </w:rPr>
                  <w:t>PrePayAmount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D9D9D9" w:themeFill="background1" w:themeFillShade="D9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Pr="00002DF5" w:rsidR="008A1BEC" w:rsidP="00A13EF0" w:rsidRDefault="008A1BEC" w14:paraId="622266BD" w14:textId="77777777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  <w:r w:rsidRPr="00002DF5"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 xml:space="preserve">FREIGHT </w:t>
            </w:r>
          </w:p>
        </w:tc>
        <w:sdt>
          <w:sdtPr>
            <w:rPr>
              <w:rFonts w:ascii="Calibri" w:hAnsi="Calibri" w:eastAsia="Times New Roman" w:cs="Times New Roman"/>
              <w:spacing w:val="4"/>
            </w:rPr>
            <w:alias w:val="#Nav: /Header/Totals/BackHaul"/>
            <w:tag w:val="#Nav: KMK_SalesInvoice/50072"/>
            <w:id w:val="-1634019631"/>
            <w:placeholder>
              <w:docPart w:val="931D53A6C4AE4B7D90802EC600034A1E"/>
            </w:placeholder>
            <w:dataBinding w:prefixMappings="xmlns:ns0='urn:microsoft-dynamics-nav/reports/KMK_SalesInvoice/50072/'" w:xpath="/ns0:NavWordReportXmlPart[1]/ns0:Header[1]/ns0:Totals[1]/ns0:BackHaul[1]" w:storeItemID="{B706C879-5E21-4BEA-BB17-365D3D426676}"/>
            <w:text/>
          </w:sdtPr>
          <w:sdtContent>
            <w:tc>
              <w:tcPr>
                <w:tcW w:w="1800" w:type="dxa"/>
                <w:tcBorders>
                  <w:top w:val="nil"/>
                  <w:left w:val="nil"/>
                  <w:bottom w:val="single" w:color="auto" w:sz="12" w:space="0"/>
                  <w:right w:val="single" w:color="auto" w:sz="4" w:space="0"/>
                </w:tcBorders>
                <w:shd w:val="clear" w:color="auto" w:fill="D9D9D9" w:themeFill="background1" w:themeFillShade="D9"/>
                <w:vAlign w:val="center"/>
              </w:tcPr>
              <w:p w:rsidRPr="00764EEA" w:rsidR="008A1BEC" w:rsidP="00A13EF0" w:rsidRDefault="008A1BEC" w14:paraId="5CCC59E5" w14:textId="77777777">
                <w:pPr>
                  <w:spacing w:after="0" w:line="264" w:lineRule="auto"/>
                  <w:jc w:val="right"/>
                  <w:rPr>
                    <w:rFonts w:ascii="Calibri" w:hAnsi="Calibri" w:eastAsia="Times New Roman" w:cs="Times New Roman"/>
                    <w:spacing w:val="4"/>
                  </w:rPr>
                </w:pPr>
                <w:proofErr w:type="spellStart"/>
                <w:r>
                  <w:rPr>
                    <w:rFonts w:ascii="Calibri" w:hAnsi="Calibri" w:eastAsia="Times New Roman" w:cs="Times New Roman"/>
                    <w:spacing w:val="4"/>
                  </w:rPr>
                  <w:t>BackHaul</w:t>
                </w:r>
                <w:proofErr w:type="spellEnd"/>
              </w:p>
            </w:tc>
          </w:sdtContent>
        </w:sdt>
      </w:tr>
      <w:tr w:rsidRPr="00426D83" w:rsidR="00AD79B3" w:rsidTr="00CB7A53" w14:paraId="581EF794" w14:textId="77777777">
        <w:trPr>
          <w:trHeight w:val="330"/>
          <w:tblHeader/>
          <w:jc w:val="center"/>
        </w:trPr>
        <w:tc>
          <w:tcPr>
            <w:tcW w:w="3600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nil"/>
            </w:tcBorders>
            <w:vAlign w:val="center"/>
          </w:tcPr>
          <w:p w:rsidRPr="0037128E" w:rsidR="00AD79B3" w:rsidP="00A13EF0" w:rsidRDefault="00AD79B3" w14:paraId="1C1E4B90" w14:textId="77777777">
            <w:pPr>
              <w:spacing w:after="0" w:line="200" w:lineRule="exact"/>
              <w:rPr>
                <w:rFonts w:ascii="Calibri" w:hAnsi="Calibri" w:eastAsia="Times New Roman" w:cs="Times New Roman"/>
                <w:b/>
                <w:i/>
                <w:spacing w:val="4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REMIT TO</w:t>
            </w:r>
            <w:proofErr w:type="gramStart"/>
            <w:r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:</w:t>
            </w:r>
            <w:r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 xml:space="preserve">  </w:t>
            </w:r>
            <w:proofErr w:type="spellStart"/>
            <w:r w:rsidRPr="0037128E">
              <w:rPr>
                <w:rFonts w:ascii="Calibri" w:hAnsi="Calibri" w:eastAsia="Times New Roman" w:cs="Times New Roman"/>
                <w:b/>
                <w:i/>
                <w:spacing w:val="4"/>
                <w:sz w:val="20"/>
                <w:szCs w:val="20"/>
              </w:rPr>
              <w:t>Guttenplan’s</w:t>
            </w:r>
            <w:proofErr w:type="spellEnd"/>
            <w:proofErr w:type="gramEnd"/>
            <w:r w:rsidRPr="0037128E">
              <w:rPr>
                <w:rFonts w:ascii="Calibri" w:hAnsi="Calibri" w:eastAsia="Times New Roman" w:cs="Times New Roman"/>
                <w:b/>
                <w:i/>
                <w:spacing w:val="4"/>
                <w:sz w:val="20"/>
                <w:szCs w:val="20"/>
              </w:rPr>
              <w:t xml:space="preserve"> Frozen Dough </w:t>
            </w:r>
          </w:p>
          <w:p w:rsidRPr="0037128E" w:rsidR="00AD79B3" w:rsidP="00A13EF0" w:rsidRDefault="00AD79B3" w14:paraId="5145A50F" w14:textId="77777777">
            <w:pPr>
              <w:spacing w:after="0" w:line="200" w:lineRule="exact"/>
              <w:rPr>
                <w:rFonts w:ascii="Calibri" w:hAnsi="Calibri" w:eastAsia="Times New Roman" w:cs="Times New Roman"/>
                <w:b/>
                <w:i/>
                <w:spacing w:val="4"/>
                <w:sz w:val="20"/>
                <w:szCs w:val="20"/>
              </w:rPr>
            </w:pPr>
            <w:r w:rsidRPr="0037128E">
              <w:rPr>
                <w:rFonts w:ascii="Calibri" w:hAnsi="Calibri" w:eastAsia="Times New Roman" w:cs="Times New Roman"/>
                <w:b/>
                <w:i/>
                <w:spacing w:val="4"/>
                <w:sz w:val="20"/>
                <w:szCs w:val="20"/>
              </w:rPr>
              <w:t xml:space="preserve">                    100 Highway 36</w:t>
            </w:r>
          </w:p>
          <w:p w:rsidRPr="00764EEA" w:rsidR="00AD79B3" w:rsidP="00A13EF0" w:rsidRDefault="00AD79B3" w14:paraId="77DA10CE" w14:textId="77777777">
            <w:pPr>
              <w:spacing w:after="0" w:line="200" w:lineRule="exact"/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</w:pPr>
            <w:r w:rsidRPr="0037128E">
              <w:rPr>
                <w:rFonts w:ascii="Calibri" w:hAnsi="Calibri" w:eastAsia="Times New Roman" w:cs="Times New Roman"/>
                <w:b/>
                <w:i/>
                <w:spacing w:val="4"/>
                <w:sz w:val="20"/>
                <w:szCs w:val="20"/>
              </w:rPr>
              <w:t xml:space="preserve">                    Middletown, NJ 07748</w:t>
            </w:r>
          </w:p>
        </w:tc>
        <w:tc>
          <w:tcPr>
            <w:tcW w:w="3600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:rsidRPr="00E33177" w:rsidR="00AD79B3" w:rsidP="00CB7A53" w:rsidRDefault="00AD79B3" w14:paraId="02C33F8B" w14:textId="3901C73D">
            <w:pPr>
              <w:spacing w:after="0" w:line="264" w:lineRule="auto"/>
              <w:jc w:val="right"/>
              <w:rPr>
                <w:rFonts w:ascii="Calibri" w:hAnsi="Calibri" w:eastAsia="Times New Roman" w:cs="Times New Roman"/>
                <w:b/>
                <w:caps/>
                <w:spacing w:val="4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i/>
                <w:spacing w:val="4"/>
                <w:sz w:val="20"/>
                <w:szCs w:val="20"/>
              </w:rPr>
              <w:t>Include Invoice Number with Payment</w:t>
            </w:r>
            <w:r w:rsidR="00CB7A53">
              <w:rPr>
                <w:rFonts w:ascii="Calibri" w:hAnsi="Calibri" w:eastAsia="Times New Roman" w:cs="Times New Roman"/>
                <w:b/>
                <w:i/>
                <w:spacing w:val="4"/>
                <w:sz w:val="20"/>
                <w:szCs w:val="20"/>
              </w:rPr>
              <w:t>:</w:t>
            </w:r>
          </w:p>
        </w:tc>
        <w:sdt>
          <w:sdtPr>
            <w:rPr>
              <w:rFonts w:ascii="Calibri" w:hAnsi="Calibri" w:eastAsia="Times New Roman" w:cs="Times New Roman"/>
              <w:b/>
              <w:caps/>
              <w:spacing w:val="4"/>
              <w:sz w:val="24"/>
              <w:szCs w:val="24"/>
            </w:rPr>
            <w:alias w:val="#Nav: /Header/DocumentNo"/>
            <w:tag w:val="#Nav: KMK_SalesInvoice/50072"/>
            <w:id w:val="-1990167567"/>
            <w:placeholder>
              <w:docPart w:val="DefaultPlaceholder_-1854013440"/>
            </w:placeholder>
            <w:dataBinding w:prefixMappings="xmlns:ns0='urn:microsoft-dynamics-nav/reports/KMK_SalesInvoice/50072/'" w:xpath="/ns0:NavWordReportXmlPart[1]/ns0:Header[1]/ns0:DocumentNo[1]" w:storeItemID="{B706C879-5E21-4BEA-BB17-365D3D426676}"/>
            <w:text/>
          </w:sdtPr>
          <w:sdtContent>
            <w:tc>
              <w:tcPr>
                <w:tcW w:w="1800" w:type="dxa"/>
                <w:tcBorders>
                  <w:top w:val="single" w:color="auto" w:sz="12" w:space="0"/>
                  <w:left w:val="nil"/>
                  <w:right w:val="nil"/>
                </w:tcBorders>
                <w:tcMar>
                  <w:top w:w="29" w:type="dxa"/>
                  <w:left w:w="29" w:type="dxa"/>
                  <w:bottom w:w="29" w:type="dxa"/>
                  <w:right w:w="29" w:type="dxa"/>
                </w:tcMar>
                <w:vAlign w:val="center"/>
              </w:tcPr>
              <w:p w:rsidRPr="00E33177" w:rsidR="00AD79B3" w:rsidP="00AD79B3" w:rsidRDefault="00AD79B3" w14:paraId="1769608F" w14:textId="2A3492E4">
                <w:pPr>
                  <w:spacing w:after="0" w:line="264" w:lineRule="auto"/>
                  <w:rPr>
                    <w:rFonts w:ascii="Calibri" w:hAnsi="Calibri" w:eastAsia="Times New Roman" w:cs="Times New Roman"/>
                    <w:b/>
                    <w:caps/>
                    <w:spacing w:val="4"/>
                    <w:sz w:val="24"/>
                    <w:szCs w:val="24"/>
                  </w:rPr>
                </w:pPr>
                <w:r>
                  <w:rPr>
                    <w:rFonts w:ascii="Calibri" w:hAnsi="Calibri" w:eastAsia="Times New Roman" w:cs="Times New Roman"/>
                    <w:b/>
                    <w:caps/>
                    <w:spacing w:val="4"/>
                    <w:sz w:val="24"/>
                    <w:szCs w:val="24"/>
                  </w:rPr>
                  <w:t>DocumentNo</w:t>
                </w:r>
              </w:p>
            </w:tc>
          </w:sdtContent>
        </w:sdt>
        <w:tc>
          <w:tcPr>
            <w:tcW w:w="1800" w:type="dxa"/>
            <w:tcBorders>
              <w:top w:val="single" w:color="auto" w:sz="12" w:space="0"/>
              <w:left w:val="nil"/>
              <w:right w:val="single" w:color="auto" w:sz="4" w:space="0"/>
            </w:tcBorders>
            <w:vAlign w:val="center"/>
          </w:tcPr>
          <w:p w:rsidRPr="00E33177" w:rsidR="00AD79B3" w:rsidP="00A13EF0" w:rsidRDefault="00AD79B3" w14:paraId="40AA161C" w14:textId="6F6CF58E">
            <w:pPr>
              <w:spacing w:after="0" w:line="264" w:lineRule="auto"/>
              <w:jc w:val="right"/>
              <w:rPr>
                <w:rFonts w:ascii="Calibri" w:hAnsi="Calibri" w:eastAsia="Times New Roman" w:cs="Times New Roman"/>
                <w:b/>
                <w:spacing w:val="4"/>
                <w:sz w:val="24"/>
                <w:szCs w:val="24"/>
              </w:rPr>
            </w:pPr>
          </w:p>
        </w:tc>
      </w:tr>
      <w:tr w:rsidRPr="00426D83" w:rsidR="00AD79B3" w:rsidTr="00AD79B3" w14:paraId="5D24C889" w14:textId="77777777">
        <w:trPr>
          <w:trHeight w:val="330" w:hRule="exact"/>
          <w:tblHeader/>
          <w:jc w:val="center"/>
        </w:trPr>
        <w:tc>
          <w:tcPr>
            <w:tcW w:w="3600" w:type="dxa"/>
            <w:gridSpan w:val="2"/>
            <w:vMerge/>
            <w:tcBorders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="00AD79B3" w:rsidP="00AD79B3" w:rsidRDefault="00AD79B3" w14:paraId="168681BD" w14:textId="77777777">
            <w:pPr>
              <w:spacing w:after="0" w:line="200" w:lineRule="exact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Pr="00E33177" w:rsidR="00AD79B3" w:rsidP="00AD79B3" w:rsidRDefault="00AD79B3" w14:paraId="412BFF02" w14:textId="018D8F2F">
            <w:pPr>
              <w:spacing w:after="0" w:line="264" w:lineRule="auto"/>
              <w:jc w:val="right"/>
              <w:rPr>
                <w:rFonts w:ascii="Calibri" w:hAnsi="Calibri" w:eastAsia="Times New Roman" w:cs="Times New Roman"/>
                <w:b/>
                <w:caps/>
                <w:spacing w:val="4"/>
                <w:sz w:val="24"/>
                <w:szCs w:val="24"/>
              </w:rPr>
            </w:pPr>
            <w:r w:rsidRPr="00E33177">
              <w:rPr>
                <w:rFonts w:ascii="Calibri" w:hAnsi="Calibri" w:eastAsia="Times New Roman" w:cs="Times New Roman"/>
                <w:b/>
                <w:caps/>
                <w:spacing w:val="4"/>
                <w:sz w:val="24"/>
                <w:szCs w:val="24"/>
              </w:rPr>
              <w:t>DUE IN FULL:</w:t>
            </w:r>
          </w:p>
        </w:tc>
        <w:sdt>
          <w:sdtPr>
            <w:rPr>
              <w:rFonts w:ascii="Calibri" w:hAnsi="Calibri" w:eastAsia="Times New Roman" w:cs="Times New Roman"/>
              <w:b/>
              <w:caps/>
              <w:spacing w:val="4"/>
              <w:sz w:val="24"/>
              <w:szCs w:val="24"/>
            </w:rPr>
            <w:alias w:val="#Nav: /Header/DueDate"/>
            <w:tag w:val="#Nav: KMK_SalesInvoice/50072"/>
            <w:id w:val="1921048750"/>
            <w:placeholder>
              <w:docPart w:val="C70BA2DF81BA4DD883064255AA2A9B4C"/>
            </w:placeholder>
            <w:dataBinding w:prefixMappings="xmlns:ns0='urn:microsoft-dynamics-nav/reports/KMK_SalesInvoice/50072/'" w:xpath="/ns0:NavWordReportXmlPart[1]/ns0:Header[1]/ns0:DueDate[1]" w:storeItemID="{B706C879-5E21-4BEA-BB17-365D3D426676}"/>
            <w:text/>
          </w:sdtPr>
          <w:sdtContent>
            <w:tc>
              <w:tcPr>
                <w:tcW w:w="1800" w:type="dxa"/>
                <w:tcBorders>
                  <w:left w:val="nil"/>
                  <w:bottom w:val="single" w:color="auto" w:sz="4" w:space="0"/>
                  <w:right w:val="nil"/>
                </w:tcBorders>
                <w:vAlign w:val="center"/>
              </w:tcPr>
              <w:p w:rsidR="00AD79B3" w:rsidP="00AD79B3" w:rsidRDefault="00AD79B3" w14:paraId="4FE2D747" w14:textId="2EBAB932">
                <w:pPr>
                  <w:spacing w:after="0" w:line="264" w:lineRule="auto"/>
                  <w:jc w:val="center"/>
                  <w:rPr>
                    <w:rFonts w:ascii="Calibri" w:hAnsi="Calibri" w:eastAsia="Times New Roman" w:cs="Times New Roman"/>
                    <w:b/>
                    <w:caps/>
                    <w:spacing w:val="4"/>
                    <w:sz w:val="24"/>
                    <w:szCs w:val="24"/>
                  </w:rPr>
                </w:pPr>
                <w:r w:rsidRPr="00E33177">
                  <w:rPr>
                    <w:rFonts w:ascii="Calibri" w:hAnsi="Calibri" w:eastAsia="Times New Roman" w:cs="Times New Roman"/>
                    <w:b/>
                    <w:caps/>
                    <w:spacing w:val="4"/>
                    <w:sz w:val="24"/>
                    <w:szCs w:val="24"/>
                  </w:rPr>
                  <w:t>DueDate</w:t>
                </w:r>
              </w:p>
            </w:tc>
          </w:sdtContent>
        </w:sdt>
        <w:tc>
          <w:tcPr>
            <w:tcW w:w="1800" w:type="dxa"/>
            <w:tcBorders>
              <w:left w:val="nil"/>
              <w:bottom w:val="single" w:color="auto" w:sz="4" w:space="0"/>
              <w:right w:val="nil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00AD79B3" w:rsidP="00AD79B3" w:rsidRDefault="00AD79B3" w14:paraId="4C6999AE" w14:textId="4A732E83">
            <w:pPr>
              <w:spacing w:after="0" w:line="264" w:lineRule="auto"/>
              <w:jc w:val="right"/>
              <w:rPr>
                <w:rFonts w:ascii="Calibri" w:hAnsi="Calibri" w:eastAsia="Times New Roman" w:cs="Times New Roman"/>
                <w:b/>
                <w:caps/>
                <w:spacing w:val="4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caps/>
                <w:spacing w:val="4"/>
                <w:sz w:val="24"/>
                <w:szCs w:val="24"/>
              </w:rPr>
              <w:t>----</w:t>
            </w:r>
            <w:r w:rsidRPr="00E33177">
              <w:rPr>
                <w:rFonts w:ascii="Calibri" w:hAnsi="Calibri" w:eastAsia="Times New Roman" w:cs="Times New Roman"/>
                <w:b/>
                <w:caps/>
                <w:spacing w:val="4"/>
                <w:sz w:val="24"/>
                <w:szCs w:val="24"/>
              </w:rPr>
              <w:t xml:space="preserve">--------&gt;TOTAL </w:t>
            </w:r>
          </w:p>
        </w:tc>
        <w:tc>
          <w:tcPr>
            <w:tcW w:w="180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33177" w:rsidR="00AD79B3" w:rsidP="00AD79B3" w:rsidRDefault="00AD79B3" w14:paraId="0A398EB7" w14:textId="3FCC30D4">
            <w:pPr>
              <w:spacing w:after="0" w:line="264" w:lineRule="auto"/>
              <w:jc w:val="right"/>
              <w:rPr>
                <w:rFonts w:ascii="Calibri" w:hAnsi="Calibri" w:eastAsia="Times New Roman" w:cs="Times New Roman"/>
                <w:b/>
                <w:spacing w:val="4"/>
                <w:sz w:val="24"/>
                <w:szCs w:val="24"/>
              </w:rPr>
            </w:pPr>
            <w:r w:rsidRPr="00E33177">
              <w:rPr>
                <w:rFonts w:ascii="Calibri" w:hAnsi="Calibri" w:eastAsia="Times New Roman" w:cs="Times New Roman"/>
                <w:b/>
                <w:spacing w:val="4"/>
                <w:sz w:val="24"/>
                <w:szCs w:val="24"/>
              </w:rPr>
              <w:t>$</w:t>
            </w:r>
            <w:proofErr w:type="spellStart"/>
            <w:sdt>
              <w:sdtPr>
                <w:rPr>
                  <w:rFonts w:ascii="Calibri" w:hAnsi="Calibri" w:eastAsia="Times New Roman" w:cs="Times New Roman"/>
                  <w:b/>
                  <w:spacing w:val="4"/>
                  <w:sz w:val="24"/>
                  <w:szCs w:val="24"/>
                </w:rPr>
                <w:alias w:val="#Nav: /Header/Totals/TotalNetAmount"/>
                <w:tag w:val="#Nav: KMK_SalesInvoice/50072"/>
                <w:id w:val="-839001846"/>
                <w:placeholder>
                  <w:docPart w:val="F8D6D170910548B6B90E52C2985ACF75"/>
                </w:placeholder>
                <w:dataBinding w:prefixMappings="xmlns:ns0='urn:microsoft-dynamics-nav/reports/KMK_SalesInvoice/50072/'" w:xpath="/ns0:NavWordReportXmlPart[1]/ns0:Header[1]/ns0:Totals[1]/ns0:TotalNetAmount[1]" w:storeItemID="{B706C879-5E21-4BEA-BB17-365D3D426676}"/>
                <w:text/>
              </w:sdtPr>
              <w:sdtContent>
                <w:r w:rsidRPr="00E33177">
                  <w:rPr>
                    <w:rFonts w:ascii="Calibri" w:hAnsi="Calibri" w:eastAsia="Times New Roman" w:cs="Times New Roman"/>
                    <w:b/>
                    <w:spacing w:val="4"/>
                    <w:sz w:val="24"/>
                    <w:szCs w:val="24"/>
                  </w:rPr>
                  <w:t>TotalNetAmount</w:t>
                </w:r>
                <w:proofErr w:type="spellEnd"/>
              </w:sdtContent>
            </w:sdt>
          </w:p>
        </w:tc>
      </w:tr>
    </w:tbl>
    <w:p w:rsidRPr="00123A7D" w:rsidR="000F04A6" w:rsidP="002A39BD" w:rsidRDefault="000F04A6" w14:paraId="536E0821" w14:textId="77777777">
      <w:pPr>
        <w:pStyle w:val="Style1"/>
        <w:rPr>
          <w:sz w:val="20"/>
        </w:rPr>
      </w:pPr>
    </w:p>
    <w:sectPr w:rsidRPr="00123A7D" w:rsidR="000F04A6" w:rsidSect="005C7B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720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0CDF" w:rsidP="00E40C63" w:rsidRDefault="00AE0CDF" w14:paraId="3741D939" w14:textId="77777777">
      <w:pPr>
        <w:spacing w:after="0"/>
      </w:pPr>
      <w:r>
        <w:separator/>
      </w:r>
    </w:p>
  </w:endnote>
  <w:endnote w:type="continuationSeparator" w:id="0">
    <w:p w:rsidR="00AE0CDF" w:rsidP="00E40C63" w:rsidRDefault="00AE0CDF" w14:paraId="04FB094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5452" w:rsidRDefault="007A5452" w14:paraId="038095C9" w14:textId="77777777">
    <w:pPr>
      <w:pStyle w:val="Footer"/>
    </w:pP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04A6" w:rsidP="000F04A6" w:rsidRDefault="000F04A6" w14:paraId="3E90F980" w14:textId="777777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editId="1A3E9EA4" wp14:anchorId="2225ABDA">
              <wp:simplePos x="0" y="0"/>
              <wp:positionH relativeFrom="margin">
                <wp:posOffset>16510</wp:posOffset>
              </wp:positionH>
              <wp:positionV relativeFrom="paragraph">
                <wp:posOffset>79692</wp:posOffset>
              </wp:positionV>
              <wp:extent cx="6858000" cy="219075"/>
              <wp:effectExtent l="0" t="0" r="0" b="9525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190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0F04A6" w:rsidP="000F04A6" w:rsidRDefault="000F04A6" w14:paraId="54368F5E" w14:textId="77777777">
                          <w:pPr>
                            <w:jc w:val="center"/>
                          </w:pP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100 Hwy 36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, 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Middletown, NJ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proofErr w:type="gramStart"/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07748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 </w:t>
                          </w:r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●</w:t>
                          </w:r>
                          <w:proofErr w:type="gramEnd"/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888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-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422-</w:t>
                          </w:r>
                          <w:proofErr w:type="gramStart"/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4357  </w:t>
                          </w:r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●</w:t>
                          </w:r>
                          <w:proofErr w:type="gramEnd"/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fax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732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-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495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-</w:t>
                          </w:r>
                          <w:proofErr w:type="gramStart"/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2415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 </w:t>
                          </w:r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●</w:t>
                          </w:r>
                          <w:proofErr w:type="gramEnd"/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www.guttenplan.com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2225ABDA">
              <v:stroke joinstyle="miter"/>
              <v:path gradientshapeok="t" o:connecttype="rect"/>
            </v:shapetype>
            <v:shape id="Text Box 7" style="position:absolute;margin-left:1.3pt;margin-top:6.25pt;width:540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">
              <v:textbox>
                <w:txbxContent>
                  <w:p w:rsidR="000F04A6" w:rsidP="000F04A6" w:rsidRDefault="000F04A6" w14:paraId="54368F5E" w14:textId="77777777">
                    <w:pPr>
                      <w:jc w:val="center"/>
                    </w:pP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100 Hwy 36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, 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Middletown, NJ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proofErr w:type="gramStart"/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07748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 </w:t>
                    </w:r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●</w:t>
                    </w:r>
                    <w:proofErr w:type="gramEnd"/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888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-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422-</w:t>
                    </w:r>
                    <w:proofErr w:type="gramStart"/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 xml:space="preserve">4357  </w:t>
                    </w:r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●</w:t>
                    </w:r>
                    <w:proofErr w:type="gramEnd"/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fax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 xml:space="preserve"> 732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-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495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-</w:t>
                    </w:r>
                    <w:proofErr w:type="gramStart"/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2415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 </w:t>
                    </w:r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●</w:t>
                    </w:r>
                    <w:proofErr w:type="gramEnd"/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www.guttenplan.com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editId="3C0734D0" wp14:anchorId="6F58C840">
              <wp:simplePos x="0" y="0"/>
              <wp:positionH relativeFrom="column">
                <wp:posOffset>16510</wp:posOffset>
              </wp:positionH>
              <wp:positionV relativeFrom="paragraph">
                <wp:posOffset>85090</wp:posOffset>
              </wp:positionV>
              <wp:extent cx="68580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DDA85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traight Connector 8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dda859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" from="1.3pt,6.7pt" to="541.3pt,6.7pt" w14:anchorId="5C0EE87E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editId="41DE2659" wp14:anchorId="7B81E940">
              <wp:simplePos x="0" y="0"/>
              <wp:positionH relativeFrom="column">
                <wp:posOffset>16510</wp:posOffset>
              </wp:positionH>
              <wp:positionV relativeFrom="paragraph">
                <wp:posOffset>40322</wp:posOffset>
              </wp:positionV>
              <wp:extent cx="6858000" cy="0"/>
              <wp:effectExtent l="0" t="0" r="0" b="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64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traight Connector 9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00642f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" from="1.3pt,3.15pt" to="541.3pt,3.15pt" w14:anchorId="5F0E63F8">
              <v:stroke joinstyle="miter"/>
            </v:line>
          </w:pict>
        </mc:Fallback>
      </mc:AlternateContent>
    </w:r>
  </w:p>
</w:ftr>
</file>

<file path=word/footer3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3B1C" w:rsidP="008C3B1C" w:rsidRDefault="008C3B1C" w14:paraId="4861F6C9" w14:textId="490B6BD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3AA4BA26" wp14:anchorId="4780DE8F">
              <wp:simplePos x="0" y="0"/>
              <wp:positionH relativeFrom="margin">
                <wp:posOffset>16510</wp:posOffset>
              </wp:positionH>
              <wp:positionV relativeFrom="paragraph">
                <wp:posOffset>79692</wp:posOffset>
              </wp:positionV>
              <wp:extent cx="6858000" cy="2190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190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8C3B1C" w:rsidP="008C3B1C" w:rsidRDefault="008C3B1C" w14:paraId="3258E65E" w14:textId="77777777">
                          <w:pPr>
                            <w:jc w:val="center"/>
                          </w:pP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100 Hwy 36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, 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Middletown, NJ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proofErr w:type="gramStart"/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07748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 </w:t>
                          </w:r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●</w:t>
                          </w:r>
                          <w:proofErr w:type="gramEnd"/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888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-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422-</w:t>
                          </w:r>
                          <w:proofErr w:type="gramStart"/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4357  </w:t>
                          </w:r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●</w:t>
                          </w:r>
                          <w:proofErr w:type="gramEnd"/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fax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732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-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495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-</w:t>
                          </w:r>
                          <w:proofErr w:type="gramStart"/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2415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 </w:t>
                          </w:r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●</w:t>
                          </w:r>
                          <w:proofErr w:type="gramEnd"/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www.guttenplan.com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4780DE8F">
              <v:stroke joinstyle="miter"/>
              <v:path gradientshapeok="t" o:connecttype="rect"/>
            </v:shapetype>
            <v:shape id="Text Box 1" style="position:absolute;margin-left:1.3pt;margin-top:6.25pt;width:540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">
              <v:textbox>
                <w:txbxContent>
                  <w:p w:rsidR="008C3B1C" w:rsidP="008C3B1C" w:rsidRDefault="008C3B1C" w14:paraId="3258E65E" w14:textId="77777777">
                    <w:pPr>
                      <w:jc w:val="center"/>
                    </w:pP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100 Hwy 36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, 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Middletown, NJ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proofErr w:type="gramStart"/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07748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 </w:t>
                    </w:r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●</w:t>
                    </w:r>
                    <w:proofErr w:type="gramEnd"/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888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-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422-</w:t>
                    </w:r>
                    <w:proofErr w:type="gramStart"/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 xml:space="preserve">4357  </w:t>
                    </w:r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●</w:t>
                    </w:r>
                    <w:proofErr w:type="gramEnd"/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fax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 xml:space="preserve"> 732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-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495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-</w:t>
                    </w:r>
                    <w:proofErr w:type="gramStart"/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2415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 </w:t>
                    </w:r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●</w:t>
                    </w:r>
                    <w:proofErr w:type="gramEnd"/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www.guttenplan.com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editId="0169627B" wp14:anchorId="773D300D">
              <wp:simplePos x="0" y="0"/>
              <wp:positionH relativeFrom="column">
                <wp:posOffset>16510</wp:posOffset>
              </wp:positionH>
              <wp:positionV relativeFrom="paragraph">
                <wp:posOffset>85090</wp:posOffset>
              </wp:positionV>
              <wp:extent cx="68580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DDA85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traight Connector 3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dda859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" from="1.3pt,6.7pt" to="541.3pt,6.7pt" w14:anchorId="02DA4F79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editId="19CB967D" wp14:anchorId="42F3B09F">
              <wp:simplePos x="0" y="0"/>
              <wp:positionH relativeFrom="column">
                <wp:posOffset>16510</wp:posOffset>
              </wp:positionH>
              <wp:positionV relativeFrom="paragraph">
                <wp:posOffset>40322</wp:posOffset>
              </wp:positionV>
              <wp:extent cx="685800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64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traight Connector 2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00642f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" from="1.3pt,3.15pt" to="541.3pt,3.15pt" w14:anchorId="6F66F9E7">
              <v:stroke joinstyle="miter"/>
            </v:line>
          </w:pict>
        </mc:Fallback>
      </mc:AlternateContent>
    </w:r>
  </w:p>
  <w:p w:rsidRPr="005C497A" w:rsidR="00C43401" w:rsidRDefault="005A2C26" w14:paraId="71455FEC" w14:textId="56361FF4">
    <w:pPr>
      <w:pStyle w:val="Footer"/>
      <w:rPr>
        <w:sz w:val="12"/>
        <w:szCs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editId="345F7EE0" wp14:anchorId="09F7FBAC">
              <wp:simplePos x="0" y="0"/>
              <wp:positionH relativeFrom="margin">
                <wp:posOffset>6175375</wp:posOffset>
              </wp:positionH>
              <wp:positionV relativeFrom="paragraph">
                <wp:posOffset>24130</wp:posOffset>
              </wp:positionV>
              <wp:extent cx="961968" cy="219075"/>
              <wp:effectExtent l="0" t="0" r="0" b="952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1968" cy="2190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Calibri" w:hAnsi="Calibri" w:cs="Calibri"/>
                              <w:sz w:val="16"/>
                              <w:szCs w:val="16"/>
                            </w:rPr>
                            <w:alias w:val="#Nav: /CopyLoop/Header/DocSendProf"/>
                            <w:tag w:val="#Nav: KMK_SalesInvoice/50072"/>
                            <w:id w:val="-382859264"/>
                            <w:placeholder>
                              <w:docPart w:val="E16C04FF602446CB9BDE212136641BB2"/>
                            </w:placeholder>
                            <w:dataBinding w:prefixMappings="xmlns:ns0='urn:microsoft-dynamics-nav/reports/KMK_SalesInvoice/50072/'" w:xpath="/ns0:NavWordReportXmlPart[1]/ns0:CopyLoop[1]/ns0:Header[1]/ns0:DocSendProf[1]" w:storeItemID="{F1298FD8-5303-4BB3-9EC5-19A2B6D83E27}"/>
                            <w:text/>
                          </w:sdtPr>
                          <w:sdtContent>
                            <w:p w:rsidR="005A2C26" w:rsidP="005A2C26" w:rsidRDefault="005A2C26" w14:paraId="4AC0E407" w14:textId="77777777">
                              <w:pPr>
                                <w:jc w:val="right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FF038B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DocSendProf</w:t>
                              </w:r>
                              <w:proofErr w:type="spellEnd"/>
                            </w:p>
                          </w:sdtContent>
                        </w:sdt>
                        <w:p w:rsidR="005A2C26" w:rsidP="005A2C26" w:rsidRDefault="005A2C26" w14:paraId="7A0F4BB6" w14:textId="660B4C2E">
                          <w:pPr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Text Box 5" style="position:absolute;margin-left:486.25pt;margin-top:1.9pt;width:75.7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" w14:anchorId="09F7FBAC">
              <v:textbox>
                <w:txbxContent>
                  <w:sdt>
                    <w:sdtPr>
                      <w:rPr>
                        <w:rFonts w:ascii="Calibri" w:hAnsi="Calibri" w:cs="Calibri"/>
                        <w:sz w:val="16"/>
                        <w:szCs w:val="16"/>
                      </w:rPr>
                      <w:alias w:val="#Nav: /CopyLoop/Header/DocSendProf"/>
                      <w:tag w:val="#Nav: KMK_SalesInvoice/50072"/>
                      <w:id w:val="-382859264"/>
                      <w:placeholder>
                        <w:docPart w:val="E16C04FF602446CB9BDE212136641BB2"/>
                      </w:placeholder>
                      <w:dataBinding w:prefixMappings="xmlns:ns0='urn:microsoft-dynamics-nav/reports/KMK_SalesInvoice/50072/'" w:xpath="/ns0:NavWordReportXmlPart[1]/ns0:CopyLoop[1]/ns0:Header[1]/ns0:DocSendProf[1]" w:storeItemID="{F1298FD8-5303-4BB3-9EC5-19A2B6D83E27}"/>
                      <w:text/>
                    </w:sdtPr>
                    <w:sdtContent>
                      <w:p w:rsidR="005A2C26" w:rsidP="005A2C26" w:rsidRDefault="005A2C26" w14:paraId="4AC0E407" w14:textId="77777777">
                        <w:pPr>
                          <w:jc w:val="right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  <w:proofErr w:type="spellStart"/>
                        <w:r w:rsidRPr="00FF038B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DocSendProf</w:t>
                        </w:r>
                        <w:proofErr w:type="spellEnd"/>
                      </w:p>
                    </w:sdtContent>
                  </w:sdt>
                  <w:p w:rsidR="005A2C26" w:rsidP="005A2C26" w:rsidRDefault="005A2C26" w14:paraId="7A0F4BB6" w14:textId="660B4C2E">
                    <w:pPr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0CDF" w:rsidP="00E40C63" w:rsidRDefault="00AE0CDF" w14:paraId="00BA1FD9" w14:textId="77777777">
      <w:pPr>
        <w:spacing w:after="0"/>
      </w:pPr>
      <w:r>
        <w:separator/>
      </w:r>
    </w:p>
  </w:footnote>
  <w:footnote w:type="continuationSeparator" w:id="0">
    <w:p w:rsidR="00AE0CDF" w:rsidP="00E40C63" w:rsidRDefault="00AE0CDF" w14:paraId="4C06A0F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5452" w:rsidRDefault="007A5452" w14:paraId="4606E29C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jc w:val="center"/>
      <w:tblLayout w:type="fixed"/>
      <w:tblLook w:val="04A0" w:firstRow="1" w:lastRow="0" w:firstColumn="1" w:lastColumn="0" w:noHBand="0" w:noVBand="1"/>
    </w:tblPr>
    <w:tblGrid>
      <w:gridCol w:w="4860"/>
      <w:gridCol w:w="1080"/>
      <w:gridCol w:w="4860"/>
    </w:tblGrid>
    <w:tr w:rsidRPr="009D0B02" w:rsidR="000F04A6" w:rsidTr="00BC0846" w14:paraId="2791696D" w14:textId="77777777">
      <w:trPr>
        <w:trHeight w:val="288" w:hRule="exact"/>
        <w:jc w:val="center"/>
      </w:trPr>
      <w:tc>
        <w:tcPr>
          <w:tcW w:w="486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Pr="009D0B02" w:rsidR="000F04A6" w:rsidP="000F04A6" w:rsidRDefault="000F04A6" w14:paraId="43D2B4A7" w14:textId="77777777">
          <w:pPr>
            <w:rPr>
              <w:rFonts w:cstheme="minorHAnsi"/>
              <w:sz w:val="24"/>
              <w:szCs w:val="24"/>
            </w:rPr>
          </w:pPr>
          <w:r>
            <w:rPr>
              <w:rFonts w:cstheme="minorHAnsi"/>
              <w:noProof/>
              <w:sz w:val="24"/>
              <w:szCs w:val="24"/>
            </w:rPr>
            <w:drawing>
              <wp:inline distT="0" distB="0" distL="0" distR="0" wp14:anchorId="3BD66F73" wp14:editId="2C7E6432">
                <wp:extent cx="2057404" cy="551689"/>
                <wp:effectExtent l="0" t="0" r="0" b="127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-2.25in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4" cy="551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</w:tcPr>
        <w:p w:rsidRPr="00FF038B" w:rsidR="000F04A6" w:rsidP="000F04A6" w:rsidRDefault="000F04A6" w14:paraId="056937D9" w14:textId="77777777">
          <w:pPr>
            <w:jc w:val="center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0F04A6" w:rsidP="000F04A6" w:rsidRDefault="000F04A6" w14:paraId="309036C1" w14:textId="77777777">
          <w:pPr>
            <w:jc w:val="right"/>
            <w:rPr>
              <w:rFonts w:cstheme="minorHAnsi"/>
              <w:sz w:val="24"/>
              <w:szCs w:val="24"/>
            </w:rPr>
          </w:pPr>
          <w:r>
            <w:rPr>
              <w:rFonts w:cstheme="minorHAnsi"/>
              <w:sz w:val="24"/>
              <w:szCs w:val="24"/>
            </w:rPr>
            <w:t>SALES</w:t>
          </w:r>
          <w:r w:rsidRPr="009D0B02">
            <w:rPr>
              <w:rFonts w:cstheme="minorHAnsi"/>
              <w:sz w:val="24"/>
              <w:szCs w:val="24"/>
            </w:rPr>
            <w:t xml:space="preserve"> </w:t>
          </w:r>
          <w:r>
            <w:rPr>
              <w:rFonts w:cstheme="minorHAnsi"/>
              <w:sz w:val="24"/>
              <w:szCs w:val="24"/>
            </w:rPr>
            <w:t>INV</w:t>
          </w:r>
          <w:r w:rsidRPr="009D0B02">
            <w:rPr>
              <w:rFonts w:cstheme="minorHAnsi"/>
              <w:sz w:val="24"/>
              <w:szCs w:val="24"/>
            </w:rPr>
            <w:t>:</w:t>
          </w:r>
          <w:r>
            <w:rPr>
              <w:rFonts w:cstheme="minorHAnsi"/>
              <w:sz w:val="24"/>
              <w:szCs w:val="24"/>
            </w:rPr>
            <w:t xml:space="preserve"> </w:t>
          </w:r>
          <w:sdt>
            <w:sdtPr>
              <w:rPr>
                <w:rFonts w:cstheme="minorHAnsi"/>
                <w:sz w:val="24"/>
                <w:szCs w:val="24"/>
              </w:rPr>
              <w:alias w:val="#Nav: /Header/DocumentNo"/>
              <w:tag w:val="#Nav: KMK_SalesInvoice/50072"/>
              <w:id w:val="1221795553"/>
              <w:placeholder>
                <w:docPart w:val="8785AF2DCEEB4BFFA7032CCE68F60C93"/>
              </w:placeholder>
              <w:dataBinding w:prefixMappings="xmlns:ns0='urn:microsoft-dynamics-nav/reports/KMK_SalesInvoice/50072/'" w:xpath="/ns0:NavWordReportXmlPart[1]/ns0:Header[1]/ns0:DocumentNo[1]" w:storeItemID="{B706C879-5E21-4BEA-BB17-365D3D426676}"/>
              <w:text/>
            </w:sdtPr>
            <w:sdtContent>
              <w:proofErr w:type="spellStart"/>
              <w:r>
                <w:rPr>
                  <w:rFonts w:cstheme="minorHAnsi"/>
                  <w:sz w:val="24"/>
                  <w:szCs w:val="24"/>
                </w:rPr>
                <w:t>DocumentNo</w:t>
              </w:r>
              <w:proofErr w:type="spellEnd"/>
            </w:sdtContent>
          </w:sdt>
          <w:r w:rsidRPr="009D0B02">
            <w:rPr>
              <w:rFonts w:cstheme="minorHAnsi"/>
              <w:sz w:val="24"/>
              <w:szCs w:val="24"/>
            </w:rPr>
            <w:t xml:space="preserve"> </w:t>
          </w:r>
        </w:p>
      </w:tc>
    </w:tr>
    <w:tr w:rsidRPr="009D0B02" w:rsidR="000F04A6" w:rsidTr="00BC0846" w14:paraId="299B7ED7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0F04A6" w:rsidP="000F04A6" w:rsidRDefault="000F04A6" w14:paraId="10862FE0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0F04A6" w:rsidP="000F04A6" w:rsidRDefault="000F04A6" w14:paraId="06E75D79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0F04A6" w:rsidP="000F04A6" w:rsidRDefault="000F04A6" w14:paraId="74F9AE2A" w14:textId="77777777">
          <w:pPr>
            <w:jc w:val="right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INVOICE DATE</w:t>
          </w:r>
          <w:r w:rsidRPr="009D0B02">
            <w:rPr>
              <w:rFonts w:cstheme="minorHAnsi"/>
              <w:sz w:val="20"/>
              <w:szCs w:val="20"/>
            </w:rPr>
            <w:t>:</w:t>
          </w:r>
          <w:r>
            <w:rPr>
              <w:rFonts w:cstheme="minorHAnsi"/>
              <w:sz w:val="20"/>
              <w:szCs w:val="20"/>
            </w:rPr>
            <w:t xml:space="preserve"> </w:t>
          </w:r>
          <w:sdt>
            <w:sdtPr>
              <w:rPr>
                <w:rFonts w:cstheme="minorHAnsi"/>
                <w:sz w:val="20"/>
                <w:szCs w:val="20"/>
              </w:rPr>
              <w:alias w:val="#Nav: /CopyLoop/Header/PostingDate"/>
              <w:tag w:val="#Nav: KMK_SalesInvoice/50072"/>
              <w:id w:val="-445395318"/>
              <w:placeholder>
                <w:docPart w:val="8785AF2DCEEB4BFFA7032CCE68F60C93"/>
              </w:placeholder>
              <w:dataBinding w:prefixMappings="xmlns:ns0='urn:microsoft-dynamics-nav/reports/KMK_SalesInvoice/50072/'" w:xpath="/ns0:NavWordReportXmlPart[1]/ns0:CopyLoop[1]/ns0:Header[1]/ns0:PostingDate[1]" w:storeItemID="{F1298FD8-5303-4BB3-9EC5-19A2B6D83E27}"/>
              <w:text/>
            </w:sdtPr>
            <w:sdtContent>
              <w:proofErr w:type="spellStart"/>
              <w:r>
                <w:rPr>
                  <w:rFonts w:cstheme="minorHAnsi"/>
                  <w:sz w:val="20"/>
                  <w:szCs w:val="20"/>
                </w:rPr>
                <w:t>PostingDate</w:t>
              </w:r>
              <w:proofErr w:type="spellEnd"/>
            </w:sdtContent>
          </w:sdt>
          <w:r>
            <w:rPr>
              <w:rFonts w:cstheme="minorHAnsi"/>
              <w:sz w:val="20"/>
              <w:szCs w:val="20"/>
            </w:rPr>
            <w:t xml:space="preserve"> </w:t>
          </w:r>
        </w:p>
      </w:tc>
    </w:tr>
    <w:tr w:rsidRPr="009D0B02" w:rsidR="000F04A6" w:rsidTr="00BC0846" w14:paraId="3B22081F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0F04A6" w:rsidP="000F04A6" w:rsidRDefault="000F04A6" w14:paraId="4D5DC211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0F04A6" w:rsidP="000F04A6" w:rsidRDefault="000F04A6" w14:paraId="20EAD65A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0F04A6" w:rsidP="000F04A6" w:rsidRDefault="000F04A6" w14:paraId="6C2DFBCE" w14:textId="77777777">
          <w:pPr>
            <w:jc w:val="right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CUSTOMER</w:t>
          </w:r>
          <w:r w:rsidRPr="009D0B02">
            <w:rPr>
              <w:rFonts w:cstheme="minorHAnsi"/>
              <w:sz w:val="20"/>
              <w:szCs w:val="20"/>
            </w:rPr>
            <w:t xml:space="preserve"> NO: </w:t>
          </w:r>
          <w:sdt>
            <w:sdtPr>
              <w:rPr>
                <w:rFonts w:cstheme="minorHAnsi"/>
                <w:sz w:val="20"/>
                <w:szCs w:val="20"/>
              </w:rPr>
              <w:alias w:val="#Nav: /CopyLoop/Header/BilltoCustNo"/>
              <w:tag w:val="#Nav: KMK_SalesInvoice/50072"/>
              <w:id w:val="-60719813"/>
              <w:placeholder>
                <w:docPart w:val="8785AF2DCEEB4BFFA7032CCE68F60C93"/>
              </w:placeholder>
              <w:dataBinding w:prefixMappings="xmlns:ns0='urn:microsoft-dynamics-nav/reports/KMK_SalesInvoice/50072/'" w:xpath="/ns0:NavWordReportXmlPart[1]/ns0:CopyLoop[1]/ns0:Header[1]/ns0:BilltoCustNo[1]" w:storeItemID="{F1298FD8-5303-4BB3-9EC5-19A2B6D83E27}"/>
              <w:text/>
            </w:sdtPr>
            <w:sdtContent>
              <w:proofErr w:type="spellStart"/>
              <w:r>
                <w:rPr>
                  <w:rFonts w:cstheme="minorHAnsi"/>
                  <w:sz w:val="20"/>
                  <w:szCs w:val="20"/>
                </w:rPr>
                <w:t>BilltoCustNo</w:t>
              </w:r>
              <w:proofErr w:type="spellEnd"/>
            </w:sdtContent>
          </w:sdt>
          <w:r>
            <w:rPr>
              <w:rFonts w:cstheme="minorHAnsi"/>
              <w:sz w:val="20"/>
              <w:szCs w:val="20"/>
            </w:rPr>
            <w:t xml:space="preserve">– </w:t>
          </w:r>
          <w:sdt>
            <w:sdtPr>
              <w:rPr>
                <w:rFonts w:cstheme="minorHAnsi"/>
                <w:sz w:val="20"/>
                <w:szCs w:val="20"/>
              </w:rPr>
              <w:alias w:val="#Nav: /CopyLoop/Header/ShipToCode"/>
              <w:tag w:val="#Nav: KMK_SalesInvoice/50072"/>
              <w:id w:val="-1532556833"/>
              <w:placeholder>
                <w:docPart w:val="8785AF2DCEEB4BFFA7032CCE68F60C93"/>
              </w:placeholder>
              <w:dataBinding w:prefixMappings="xmlns:ns0='urn:microsoft-dynamics-nav/reports/KMK_SalesInvoice/50072/'" w:xpath="/ns0:NavWordReportXmlPart[1]/ns0:CopyLoop[1]/ns0:Header[1]/ns0:ShipToCode[1]" w:storeItemID="{F1298FD8-5303-4BB3-9EC5-19A2B6D83E27}"/>
              <w:text/>
            </w:sdtPr>
            <w:sdtContent>
              <w:proofErr w:type="spellStart"/>
              <w:r>
                <w:rPr>
                  <w:rFonts w:cstheme="minorHAnsi"/>
                  <w:sz w:val="20"/>
                  <w:szCs w:val="20"/>
                </w:rPr>
                <w:t>ShipToCode</w:t>
              </w:r>
              <w:proofErr w:type="spellEnd"/>
            </w:sdtContent>
          </w:sdt>
        </w:p>
      </w:tc>
    </w:tr>
    <w:tr w:rsidRPr="009D0B02" w:rsidR="000F04A6" w:rsidTr="00BC0846" w14:paraId="456554B6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0F04A6" w:rsidP="000F04A6" w:rsidRDefault="000F04A6" w14:paraId="239E5186" w14:textId="77777777">
          <w:pPr>
            <w:jc w:val="center"/>
            <w:rPr>
              <w:rFonts w:cstheme="minorHAnsi"/>
              <w:sz w:val="24"/>
              <w:szCs w:val="24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0F04A6" w:rsidP="000F04A6" w:rsidRDefault="000F04A6" w14:paraId="0BAA475E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0F04A6" w:rsidP="000F04A6" w:rsidRDefault="000F04A6" w14:paraId="1E8091C7" w14:textId="621DD57A">
          <w:pPr>
            <w:pStyle w:val="RightAligned"/>
            <w:rPr>
              <w:rFonts w:cstheme="minorHAnsi"/>
              <w:sz w:val="18"/>
              <w:szCs w:val="18"/>
            </w:rPr>
          </w:pPr>
          <w:r w:rsidRPr="009D0B02">
            <w:rPr>
              <w:rFonts w:cstheme="minorHAnsi"/>
              <w:sz w:val="18"/>
              <w:szCs w:val="18"/>
            </w:rPr>
            <w:t xml:space="preserve">Page 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begin"/>
          </w:r>
          <w:r w:rsidRPr="009D0B02">
            <w:rPr>
              <w:rFonts w:cstheme="minorHAnsi"/>
              <w:bCs/>
              <w:sz w:val="18"/>
              <w:szCs w:val="18"/>
            </w:rPr>
            <w:instrText xml:space="preserve"> PAGE </w:instrText>
          </w:r>
          <w:r w:rsidRPr="009D0B02">
            <w:rPr>
              <w:rFonts w:cstheme="minorHAnsi"/>
              <w:bCs/>
              <w:sz w:val="18"/>
              <w:szCs w:val="18"/>
            </w:rPr>
            <w:fldChar w:fldCharType="separate"/>
          </w:r>
          <w:r w:rsidR="002A39BD">
            <w:rPr>
              <w:rFonts w:cstheme="minorHAnsi"/>
              <w:bCs/>
              <w:noProof/>
              <w:sz w:val="18"/>
              <w:szCs w:val="18"/>
            </w:rPr>
            <w:t>2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end"/>
          </w:r>
          <w:r w:rsidRPr="009D0B02">
            <w:rPr>
              <w:rFonts w:cstheme="minorHAnsi"/>
              <w:sz w:val="18"/>
              <w:szCs w:val="18"/>
            </w:rPr>
            <w:t xml:space="preserve"> of 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begin"/>
          </w:r>
          <w:r w:rsidRPr="009D0B02">
            <w:rPr>
              <w:rFonts w:cstheme="minorHAnsi"/>
              <w:bCs/>
              <w:sz w:val="18"/>
              <w:szCs w:val="18"/>
            </w:rPr>
            <w:instrText xml:space="preserve"> NUMPAGES  </w:instrText>
          </w:r>
          <w:r w:rsidRPr="009D0B02">
            <w:rPr>
              <w:rFonts w:cstheme="minorHAnsi"/>
              <w:bCs/>
              <w:sz w:val="18"/>
              <w:szCs w:val="18"/>
            </w:rPr>
            <w:fldChar w:fldCharType="separate"/>
          </w:r>
          <w:r w:rsidR="002A39BD">
            <w:rPr>
              <w:rFonts w:cstheme="minorHAnsi"/>
              <w:bCs/>
              <w:noProof/>
              <w:sz w:val="18"/>
              <w:szCs w:val="18"/>
            </w:rPr>
            <w:t>2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end"/>
          </w:r>
        </w:p>
      </w:tc>
    </w:tr>
    <w:tr w:rsidRPr="009D0B02" w:rsidR="000F04A6" w:rsidTr="00BC0846" w14:paraId="65593B05" w14:textId="77777777">
      <w:trPr>
        <w:trHeight w:val="386" w:hRule="exact"/>
        <w:jc w:val="center"/>
      </w:trPr>
      <w:tc>
        <w:tcPr>
          <w:tcW w:w="10800" w:type="dxa"/>
          <w:gridSpan w:val="3"/>
          <w:tcBorders>
            <w:top w:val="nil"/>
            <w:left w:val="nil"/>
            <w:bottom w:val="nil"/>
            <w:right w:val="nil"/>
          </w:tcBorders>
        </w:tcPr>
        <w:p w:rsidRPr="00E177C3" w:rsidR="000F04A6" w:rsidP="000F04A6" w:rsidRDefault="000F04A6" w14:paraId="5B6FA6A7" w14:textId="77777777">
          <w:pPr>
            <w:jc w:val="center"/>
            <w:rPr>
              <w:rFonts w:cstheme="minorHAnsi"/>
              <w:sz w:val="32"/>
              <w:szCs w:val="32"/>
            </w:rPr>
          </w:pPr>
          <w:r>
            <w:rPr>
              <w:rFonts w:cstheme="minorHAnsi"/>
              <w:b/>
              <w:sz w:val="32"/>
              <w:szCs w:val="32"/>
            </w:rPr>
            <w:t>SALES INVOICE</w:t>
          </w:r>
        </w:p>
      </w:tc>
    </w:tr>
  </w:tbl>
  <w:p w:rsidR="000F04A6" w:rsidP="000F04A6" w:rsidRDefault="000F04A6" w14:paraId="752FE4E6" w14:textId="77777777">
    <w:pPr>
      <w:pStyle w:val="Header"/>
    </w:pPr>
  </w:p>
  <w:tbl>
    <w:tblPr>
      <w:tblW w:w="10800" w:type="dxa"/>
      <w:jc w:val="center"/>
      <w:tblBorders>
        <w:bottom w:val="single" w:color="auto" w:sz="12" w:space="0"/>
      </w:tblBorders>
      <w:tblLayout w:type="fixed"/>
      <w:tblCellMar>
        <w:left w:w="43" w:type="dxa"/>
        <w:right w:w="43" w:type="dxa"/>
      </w:tblCellMar>
      <w:tblLook w:val="04A0" w:firstRow="1" w:lastRow="0" w:firstColumn="1" w:lastColumn="0" w:noHBand="0" w:noVBand="1"/>
    </w:tblPr>
    <w:tblGrid>
      <w:gridCol w:w="716"/>
      <w:gridCol w:w="1442"/>
      <w:gridCol w:w="4538"/>
      <w:gridCol w:w="720"/>
      <w:gridCol w:w="1224"/>
      <w:gridCol w:w="1080"/>
      <w:gridCol w:w="1080"/>
    </w:tblGrid>
    <w:tr w:rsidRPr="00C27E8D" w:rsidR="000F04A6" w:rsidTr="00BC0846" w14:paraId="6106A7D1" w14:textId="77777777">
      <w:trPr>
        <w:cantSplit/>
        <w:trHeight w:val="288"/>
        <w:jc w:val="center"/>
      </w:trPr>
      <w:tc>
        <w:tcPr>
          <w:tcW w:w="715" w:type="dxa"/>
          <w:vAlign w:val="center"/>
          <w:hideMark/>
        </w:tcPr>
        <w:p w:rsidRPr="00557E96" w:rsidR="000F04A6" w:rsidP="000F04A6" w:rsidRDefault="000F04A6" w14:paraId="496D32A8" w14:textId="77777777">
          <w:pPr>
            <w:spacing w:after="0" w:line="264" w:lineRule="auto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Code</w:t>
          </w:r>
        </w:p>
      </w:tc>
      <w:tc>
        <w:tcPr>
          <w:tcW w:w="1441" w:type="dxa"/>
          <w:vAlign w:val="center"/>
        </w:tcPr>
        <w:p w:rsidRPr="00557E96" w:rsidR="000F04A6" w:rsidP="000F04A6" w:rsidRDefault="000F04A6" w14:paraId="7D3D2E78" w14:textId="77777777">
          <w:pPr>
            <w:spacing w:after="0" w:line="264" w:lineRule="auto"/>
            <w:ind w:firstLine="52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CUST. ITEM</w:t>
          </w:r>
        </w:p>
      </w:tc>
      <w:tc>
        <w:tcPr>
          <w:tcW w:w="4536" w:type="dxa"/>
          <w:vAlign w:val="center"/>
          <w:hideMark/>
        </w:tcPr>
        <w:p w:rsidRPr="00557E96" w:rsidR="000F04A6" w:rsidP="000F04A6" w:rsidRDefault="000F04A6" w14:paraId="2F2CB0D3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description</w:t>
          </w:r>
        </w:p>
      </w:tc>
      <w:tc>
        <w:tcPr>
          <w:tcW w:w="720" w:type="dxa"/>
          <w:vAlign w:val="center"/>
          <w:hideMark/>
        </w:tcPr>
        <w:p w:rsidRPr="00557E96" w:rsidR="000F04A6" w:rsidP="000F04A6" w:rsidRDefault="000F04A6" w14:paraId="6088529C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D83AE2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QTY</w:t>
          </w:r>
        </w:p>
      </w:tc>
      <w:tc>
        <w:tcPr>
          <w:tcW w:w="1224" w:type="dxa"/>
          <w:vAlign w:val="center"/>
        </w:tcPr>
        <w:p w:rsidRPr="00557E96" w:rsidR="000F04A6" w:rsidP="000F04A6" w:rsidRDefault="000F04A6" w14:paraId="68D62135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LIST pRICE</w:t>
          </w:r>
        </w:p>
      </w:tc>
      <w:tc>
        <w:tcPr>
          <w:tcW w:w="1080" w:type="dxa"/>
          <w:vAlign w:val="center"/>
        </w:tcPr>
        <w:p w:rsidRPr="00557E96" w:rsidR="000F04A6" w:rsidP="000F04A6" w:rsidRDefault="000F04A6" w14:paraId="79C4D5BA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aLLOW.</w:t>
          </w:r>
        </w:p>
      </w:tc>
      <w:tc>
        <w:tcPr>
          <w:tcW w:w="1080" w:type="dxa"/>
          <w:vAlign w:val="center"/>
          <w:hideMark/>
        </w:tcPr>
        <w:p w:rsidRPr="00557E96" w:rsidR="000F04A6" w:rsidP="000F04A6" w:rsidRDefault="000F04A6" w14:paraId="0F483ADB" w14:textId="77777777">
          <w:pPr>
            <w:spacing w:after="0" w:line="264" w:lineRule="auto"/>
            <w:jc w:val="right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 xml:space="preserve">Line </w:t>
          </w: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NET</w:t>
          </w:r>
        </w:p>
      </w:tc>
    </w:tr>
  </w:tbl>
  <w:p w:rsidRPr="00711199" w:rsidR="000F04A6" w:rsidP="000F04A6" w:rsidRDefault="000F04A6" w14:paraId="5760E8F9" w14:textId="77777777">
    <w:pPr>
      <w:pStyle w:val="Header"/>
      <w:rPr>
        <w:sz w:val="2"/>
        <w:szCs w:val="2"/>
      </w:rPr>
    </w:pPr>
  </w:p>
  <w:p w:rsidRPr="000F04A6" w:rsidR="00D6006D" w:rsidP="000F04A6" w:rsidRDefault="00D6006D" w14:paraId="21213663" w14:textId="77777777">
    <w:pPr>
      <w:pStyle w:val="Header"/>
      <w:rPr>
        <w:sz w:val="2"/>
        <w:szCs w:val="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jc w:val="center"/>
      <w:tblLayout w:type="fixed"/>
      <w:tblLook w:val="04A0" w:firstRow="1" w:lastRow="0" w:firstColumn="1" w:lastColumn="0" w:noHBand="0" w:noVBand="1"/>
    </w:tblPr>
    <w:tblGrid>
      <w:gridCol w:w="4860"/>
      <w:gridCol w:w="1080"/>
      <w:gridCol w:w="4860"/>
    </w:tblGrid>
    <w:tr w:rsidRPr="009D0B02" w:rsidR="008C3B1C" w:rsidTr="00FF038B" w14:paraId="1E19F86D" w14:textId="77777777">
      <w:trPr>
        <w:trHeight w:val="288" w:hRule="exact"/>
        <w:jc w:val="center"/>
      </w:trPr>
      <w:tc>
        <w:tcPr>
          <w:tcW w:w="486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Pr="009D0B02" w:rsidR="008C3B1C" w:rsidP="008C3B1C" w:rsidRDefault="008C3B1C" w14:paraId="1AE80BE7" w14:textId="77777777">
          <w:pPr>
            <w:rPr>
              <w:rFonts w:cstheme="minorHAnsi"/>
              <w:sz w:val="24"/>
              <w:szCs w:val="24"/>
            </w:rPr>
          </w:pPr>
          <w:r>
            <w:rPr>
              <w:rFonts w:cstheme="minorHAnsi"/>
              <w:noProof/>
              <w:sz w:val="24"/>
              <w:szCs w:val="24"/>
            </w:rPr>
            <w:drawing>
              <wp:inline distT="0" distB="0" distL="0" distR="0" wp14:anchorId="2ECC964E" wp14:editId="79AEF1D8">
                <wp:extent cx="2057404" cy="551689"/>
                <wp:effectExtent l="0" t="0" r="0" b="127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-2.25in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4" cy="551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</w:tcPr>
        <w:p w:rsidRPr="00FF038B" w:rsidR="008C3B1C" w:rsidP="00FF038B" w:rsidRDefault="008C3B1C" w14:paraId="531D6DB1" w14:textId="4DF6210D">
          <w:pPr>
            <w:jc w:val="center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8C3B1C" w:rsidP="008C3B1C" w:rsidRDefault="008C3B1C" w14:paraId="2B05F1CC" w14:textId="15CD9816">
          <w:pPr>
            <w:jc w:val="right"/>
            <w:rPr>
              <w:rFonts w:cstheme="minorHAnsi"/>
              <w:sz w:val="24"/>
              <w:szCs w:val="24"/>
            </w:rPr>
          </w:pPr>
          <w:r>
            <w:rPr>
              <w:rFonts w:cstheme="minorHAnsi"/>
              <w:sz w:val="24"/>
              <w:szCs w:val="24"/>
            </w:rPr>
            <w:t>SALES</w:t>
          </w:r>
          <w:r w:rsidRPr="009D0B02">
            <w:rPr>
              <w:rFonts w:cstheme="minorHAnsi"/>
              <w:sz w:val="24"/>
              <w:szCs w:val="24"/>
            </w:rPr>
            <w:t xml:space="preserve"> </w:t>
          </w:r>
          <w:r w:rsidR="00166CC8">
            <w:rPr>
              <w:rFonts w:cstheme="minorHAnsi"/>
              <w:sz w:val="24"/>
              <w:szCs w:val="24"/>
            </w:rPr>
            <w:t>INV</w:t>
          </w:r>
          <w:r w:rsidRPr="009D0B02">
            <w:rPr>
              <w:rFonts w:cstheme="minorHAnsi"/>
              <w:sz w:val="24"/>
              <w:szCs w:val="24"/>
            </w:rPr>
            <w:t>:</w:t>
          </w:r>
          <w:r w:rsidR="007E41F3">
            <w:rPr>
              <w:rFonts w:cstheme="minorHAnsi"/>
              <w:sz w:val="24"/>
              <w:szCs w:val="24"/>
            </w:rPr>
            <w:t xml:space="preserve"> </w:t>
          </w:r>
          <w:sdt>
            <w:sdtPr>
              <w:rPr>
                <w:rFonts w:cstheme="minorHAnsi"/>
                <w:sz w:val="24"/>
                <w:szCs w:val="24"/>
              </w:rPr>
              <w:alias w:val="#Nav: /Header/DocumentNo"/>
              <w:tag w:val="#Nav: KMK_SalesInvoice/50072"/>
              <w:id w:val="-314566850"/>
              <w:placeholder>
                <w:docPart w:val="DefaultPlaceholder_-1854013440"/>
              </w:placeholder>
              <w:dataBinding w:prefixMappings="xmlns:ns0='urn:microsoft-dynamics-nav/reports/KMK_SalesInvoice/50072/'" w:xpath="/ns0:NavWordReportXmlPart[1]/ns0:Header[1]/ns0:DocumentNo[1]" w:storeItemID="{B706C879-5E21-4BEA-BB17-365D3D426676}"/>
              <w:text/>
            </w:sdtPr>
            <w:sdtContent>
              <w:proofErr w:type="spellStart"/>
              <w:r w:rsidR="00CF25F5">
                <w:rPr>
                  <w:rFonts w:cstheme="minorHAnsi"/>
                  <w:sz w:val="24"/>
                  <w:szCs w:val="24"/>
                </w:rPr>
                <w:t>DocumentNo</w:t>
              </w:r>
              <w:proofErr w:type="spellEnd"/>
            </w:sdtContent>
          </w:sdt>
          <w:r w:rsidRPr="009D0B02">
            <w:rPr>
              <w:rFonts w:cstheme="minorHAnsi"/>
              <w:sz w:val="24"/>
              <w:szCs w:val="24"/>
            </w:rPr>
            <w:t xml:space="preserve"> </w:t>
          </w:r>
        </w:p>
      </w:tc>
    </w:tr>
    <w:tr w:rsidRPr="009D0B02" w:rsidR="008C3B1C" w:rsidTr="0011608E" w14:paraId="582C6E80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8C3B1C" w:rsidP="008C3B1C" w:rsidRDefault="008C3B1C" w14:paraId="655C34DA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8C3B1C" w:rsidP="008C3B1C" w:rsidRDefault="008C3B1C" w14:paraId="1D64856F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8C3B1C" w:rsidP="008C3B1C" w:rsidRDefault="001C6CD8" w14:paraId="345FBEEE" w14:textId="10493787">
          <w:pPr>
            <w:jc w:val="right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INVOICE DATE</w:t>
          </w:r>
          <w:r w:rsidRPr="009D0B02" w:rsidR="008C3B1C">
            <w:rPr>
              <w:rFonts w:cstheme="minorHAnsi"/>
              <w:sz w:val="20"/>
              <w:szCs w:val="20"/>
            </w:rPr>
            <w:t>:</w:t>
          </w:r>
          <w:r w:rsidR="007E41F3">
            <w:rPr>
              <w:rFonts w:cstheme="minorHAnsi"/>
              <w:sz w:val="20"/>
              <w:szCs w:val="20"/>
            </w:rPr>
            <w:t xml:space="preserve"> </w:t>
          </w:r>
          <w:sdt>
            <w:sdtPr>
              <w:rPr>
                <w:rFonts w:cstheme="minorHAnsi"/>
                <w:sz w:val="20"/>
                <w:szCs w:val="20"/>
              </w:rPr>
              <w:id w:val="-635415308"/>
              <w:placeholder>
                <w:docPart w:val="DefaultPlaceholder_-1854013440"/>
              </w:placeholder>
              <w:dataBinding w:prefixMappings="xmlns:ns0='urn:microsoft-dynamics-nav/reports/KMK_SalesInvoice/50072/' " w:xpath="/ns0:NavWordReportXmlPart[1]/ns0:Header[1]/ns0:Posting_Date[1]" w:storeItemID="{B706C879-5E21-4BEA-BB17-365D3D426676}"/>
              <w:text/>
              <w:alias w:val="#Nav: /Header/Posting_Date"/>
              <w:tag w:val="#Nav: KMK_SalesInvoice/50072"/>
            </w:sdtPr>
            <w:sdtContent>
              <w:proofErr w:type="spellStart"/>
              <w:r w:rsidR="0044545B">
                <w:rPr>
                  <w:rFonts w:cstheme="minorHAnsi"/>
                  <w:sz w:val="20"/>
                  <w:szCs w:val="20"/>
                </w:rPr>
                <w:t>Posting_Date</w:t>
              </w:r>
              <w:proofErr w:type="spellEnd"/>
            </w:sdtContent>
          </w:sdt>
        </w:p>
      </w:tc>
    </w:tr>
    <w:tr w:rsidRPr="009D0B02" w:rsidR="008C3B1C" w:rsidTr="0011608E" w14:paraId="155E14AB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8C3B1C" w:rsidP="008C3B1C" w:rsidRDefault="008C3B1C" w14:paraId="3B980DA0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8C3B1C" w:rsidP="008C3B1C" w:rsidRDefault="008C3B1C" w14:paraId="534F86E5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8C3B1C" w:rsidP="008C3B1C" w:rsidRDefault="008C3B1C" w14:paraId="2CF6DBE1" w14:textId="212B3764">
          <w:pPr>
            <w:jc w:val="right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CUSTOMER</w:t>
          </w:r>
          <w:r w:rsidRPr="009D0B02">
            <w:rPr>
              <w:rFonts w:cstheme="minorHAnsi"/>
              <w:sz w:val="20"/>
              <w:szCs w:val="20"/>
            </w:rPr>
            <w:t xml:space="preserve"> NO: </w:t>
          </w:r>
          <w:sdt>
            <w:sdtPr>
              <w:rPr>
                <w:rFonts w:cstheme="minorHAnsi"/>
                <w:sz w:val="20"/>
                <w:szCs w:val="20"/>
              </w:rPr>
              <w:alias w:val="#Nav: /Header/BilltoCustumerNo"/>
              <w:tag w:val="#Nav: KMK_SalesInvoice/50072"/>
              <w:id w:val="-203018309"/>
              <w:placeholder>
                <w:docPart w:val="DefaultPlaceholder_-1854013440"/>
              </w:placeholder>
              <w:dataBinding w:prefixMappings="xmlns:ns0='urn:microsoft-dynamics-nav/reports/KMK_SalesInvoice/50072/' " w:xpath="/ns0:NavWordReportXmlPart[1]/ns0:Header[1]/ns0:BilltoCustumerNo[1]" w:storeItemID="{B706C879-5E21-4BEA-BB17-365D3D426676}"/>
              <w:text/>
            </w:sdtPr>
            <w:sdtContent>
              <w:proofErr w:type="spellStart"/>
              <w:r w:rsidR="005674A6">
                <w:rPr>
                  <w:rFonts w:cstheme="minorHAnsi"/>
                  <w:sz w:val="20"/>
                  <w:szCs w:val="20"/>
                </w:rPr>
                <w:t>BilltoCustumerNo</w:t>
              </w:r>
              <w:proofErr w:type="spellEnd"/>
            </w:sdtContent>
          </w:sdt>
          <w:r>
            <w:rPr>
              <w:rFonts w:cstheme="minorHAnsi"/>
              <w:sz w:val="20"/>
              <w:szCs w:val="20"/>
            </w:rPr>
            <w:t xml:space="preserve">– </w:t>
          </w:r>
          <w:sdt>
            <w:sdtPr>
              <w:rPr>
                <w:rFonts w:cstheme="minorHAnsi"/>
                <w:sz w:val="20"/>
                <w:szCs w:val="20"/>
              </w:rPr>
              <w:alias w:val="#Nav: /CopyLoop/Header/ShipToCode"/>
              <w:tag w:val="#Nav: KMK_SalesInvoice/50072"/>
              <w:id w:val="1103455571"/>
              <w:placeholder>
                <w:docPart w:val="DefaultPlaceholder_-1854013440"/>
              </w:placeholder>
              <w:dataBinding w:prefixMappings="xmlns:ns0='urn:microsoft-dynamics-nav/reports/KMK_SalesInvoice/50072/'" w:xpath="/ns0:NavWordReportXmlPart[1]/ns0:CopyLoop[1]/ns0:Header[1]/ns0:ShipToCode[1]" w:storeItemID="{F1298FD8-5303-4BB3-9EC5-19A2B6D83E27}"/>
              <w:text/>
            </w:sdtPr>
            <w:sdtContent>
              <w:proofErr w:type="spellStart"/>
              <w:r w:rsidR="007E41F3">
                <w:rPr>
                  <w:rFonts w:cstheme="minorHAnsi"/>
                  <w:sz w:val="20"/>
                  <w:szCs w:val="20"/>
                </w:rPr>
                <w:t>ShipToCode</w:t>
              </w:r>
              <w:proofErr w:type="spellEnd"/>
            </w:sdtContent>
          </w:sdt>
        </w:p>
      </w:tc>
    </w:tr>
    <w:tr w:rsidRPr="009D0B02" w:rsidR="008C3B1C" w:rsidTr="0011608E" w14:paraId="0FE2AFDC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8C3B1C" w:rsidP="008C3B1C" w:rsidRDefault="008C3B1C" w14:paraId="554B9400" w14:textId="77777777">
          <w:pPr>
            <w:jc w:val="center"/>
            <w:rPr>
              <w:rFonts w:cstheme="minorHAnsi"/>
              <w:sz w:val="24"/>
              <w:szCs w:val="24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8C3B1C" w:rsidP="008C3B1C" w:rsidRDefault="008C3B1C" w14:paraId="4F79A076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8C3B1C" w:rsidP="008C3B1C" w:rsidRDefault="008C3B1C" w14:paraId="080DAE41" w14:textId="103DD1EA">
          <w:pPr>
            <w:pStyle w:val="RightAligned"/>
            <w:rPr>
              <w:rFonts w:cstheme="minorHAnsi"/>
              <w:sz w:val="18"/>
              <w:szCs w:val="18"/>
            </w:rPr>
          </w:pPr>
          <w:r w:rsidRPr="009D0B02">
            <w:rPr>
              <w:rFonts w:cstheme="minorHAnsi"/>
              <w:sz w:val="18"/>
              <w:szCs w:val="18"/>
            </w:rPr>
            <w:t xml:space="preserve">Page 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begin"/>
          </w:r>
          <w:r w:rsidRPr="009D0B02">
            <w:rPr>
              <w:rFonts w:cstheme="minorHAnsi"/>
              <w:bCs/>
              <w:sz w:val="18"/>
              <w:szCs w:val="18"/>
            </w:rPr>
            <w:instrText xml:space="preserve"> PAGE </w:instrText>
          </w:r>
          <w:r w:rsidRPr="009D0B02">
            <w:rPr>
              <w:rFonts w:cstheme="minorHAnsi"/>
              <w:bCs/>
              <w:sz w:val="18"/>
              <w:szCs w:val="18"/>
            </w:rPr>
            <w:fldChar w:fldCharType="separate"/>
          </w:r>
          <w:r w:rsidR="00780BFC">
            <w:rPr>
              <w:rFonts w:cstheme="minorHAnsi"/>
              <w:bCs/>
              <w:noProof/>
              <w:sz w:val="18"/>
              <w:szCs w:val="18"/>
            </w:rPr>
            <w:t>1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end"/>
          </w:r>
          <w:r w:rsidRPr="009D0B02">
            <w:rPr>
              <w:rFonts w:cstheme="minorHAnsi"/>
              <w:sz w:val="18"/>
              <w:szCs w:val="18"/>
            </w:rPr>
            <w:t xml:space="preserve"> of 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begin"/>
          </w:r>
          <w:r w:rsidRPr="009D0B02">
            <w:rPr>
              <w:rFonts w:cstheme="minorHAnsi"/>
              <w:bCs/>
              <w:sz w:val="18"/>
              <w:szCs w:val="18"/>
            </w:rPr>
            <w:instrText xml:space="preserve"> NUMPAGES  </w:instrText>
          </w:r>
          <w:r w:rsidRPr="009D0B02">
            <w:rPr>
              <w:rFonts w:cstheme="minorHAnsi"/>
              <w:bCs/>
              <w:sz w:val="18"/>
              <w:szCs w:val="18"/>
            </w:rPr>
            <w:fldChar w:fldCharType="separate"/>
          </w:r>
          <w:r w:rsidR="00780BFC">
            <w:rPr>
              <w:rFonts w:cstheme="minorHAnsi"/>
              <w:bCs/>
              <w:noProof/>
              <w:sz w:val="18"/>
              <w:szCs w:val="18"/>
            </w:rPr>
            <w:t>1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end"/>
          </w:r>
        </w:p>
      </w:tc>
    </w:tr>
    <w:tr w:rsidRPr="009D0B02" w:rsidR="008C3B1C" w:rsidTr="0011608E" w14:paraId="277D1E24" w14:textId="77777777">
      <w:trPr>
        <w:trHeight w:val="386" w:hRule="exact"/>
        <w:jc w:val="center"/>
      </w:trPr>
      <w:tc>
        <w:tcPr>
          <w:tcW w:w="10800" w:type="dxa"/>
          <w:gridSpan w:val="3"/>
          <w:tcBorders>
            <w:top w:val="nil"/>
            <w:left w:val="nil"/>
            <w:bottom w:val="nil"/>
            <w:right w:val="nil"/>
          </w:tcBorders>
        </w:tcPr>
        <w:p w:rsidRPr="00E177C3" w:rsidR="008C3B1C" w:rsidP="008C3B1C" w:rsidRDefault="005E0F8C" w14:paraId="06813FE6" w14:textId="6A24A126">
          <w:pPr>
            <w:jc w:val="center"/>
            <w:rPr>
              <w:rFonts w:cstheme="minorHAnsi"/>
              <w:sz w:val="32"/>
              <w:szCs w:val="32"/>
            </w:rPr>
          </w:pPr>
          <w:r>
            <w:rPr>
              <w:rFonts w:cstheme="minorHAnsi"/>
              <w:b/>
              <w:sz w:val="32"/>
              <w:szCs w:val="32"/>
            </w:rPr>
            <w:t>SALES INVOICE</w:t>
          </w:r>
        </w:p>
      </w:tc>
    </w:tr>
    <w:tr w:rsidRPr="009D0B02" w:rsidR="008C3B1C" w:rsidTr="0011608E" w14:paraId="677B67A5" w14:textId="77777777">
      <w:trPr>
        <w:trHeight w:val="386" w:hRule="exact"/>
        <w:jc w:val="center"/>
      </w:trPr>
      <w:tc>
        <w:tcPr>
          <w:tcW w:w="10800" w:type="dxa"/>
          <w:gridSpan w:val="3"/>
          <w:tcBorders>
            <w:top w:val="nil"/>
            <w:left w:val="nil"/>
            <w:bottom w:val="nil"/>
            <w:right w:val="nil"/>
          </w:tcBorders>
        </w:tcPr>
        <w:p w:rsidRPr="00E177C3" w:rsidR="008C3B1C" w:rsidP="008C3B1C" w:rsidRDefault="008C3B1C" w14:paraId="05FA1EC7" w14:textId="77777777">
          <w:pPr>
            <w:jc w:val="center"/>
            <w:rPr>
              <w:rFonts w:cstheme="minorHAnsi"/>
              <w:b/>
              <w:sz w:val="32"/>
              <w:szCs w:val="32"/>
            </w:rPr>
          </w:pPr>
        </w:p>
      </w:tc>
    </w:tr>
    <w:tr w:rsidRPr="00357243" w:rsidR="008C3B1C" w:rsidTr="0011608E" w14:paraId="2B05483D" w14:textId="77777777">
      <w:trPr>
        <w:trHeight w:val="288" w:hRule="exact"/>
        <w:jc w:val="center"/>
      </w:trPr>
      <w:tc>
        <w:tcPr>
          <w:tcW w:w="4860" w:type="dxa"/>
          <w:tcBorders>
            <w:top w:val="nil"/>
            <w:left w:val="nil"/>
            <w:bottom w:val="single" w:color="auto" w:sz="12" w:space="0"/>
            <w:right w:val="nil"/>
          </w:tcBorders>
          <w:vAlign w:val="center"/>
        </w:tcPr>
        <w:p w:rsidRPr="00357243" w:rsidR="008C3B1C" w:rsidP="008C3B1C" w:rsidRDefault="008C3B1C" w14:paraId="04441D5B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  <w:r>
            <w:rPr>
              <w:rFonts w:cstheme="minorHAnsi"/>
              <w:b/>
              <w:sz w:val="20"/>
              <w:szCs w:val="20"/>
            </w:rPr>
            <w:t>BILL TO</w:t>
          </w:r>
          <w:r w:rsidRPr="00357243">
            <w:rPr>
              <w:rFonts w:cstheme="minorHAnsi"/>
              <w:b/>
              <w:sz w:val="20"/>
              <w:szCs w:val="20"/>
            </w:rPr>
            <w:t>:</w:t>
          </w: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8C3B1C" w:rsidP="008C3B1C" w:rsidRDefault="008C3B1C" w14:paraId="4426DB90" w14:textId="77777777">
          <w:pPr>
            <w:jc w:val="center"/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tcBorders>
            <w:top w:val="nil"/>
            <w:left w:val="nil"/>
            <w:bottom w:val="single" w:color="auto" w:sz="12" w:space="0"/>
            <w:right w:val="nil"/>
          </w:tcBorders>
          <w:vAlign w:val="center"/>
        </w:tcPr>
        <w:p w:rsidRPr="00357243" w:rsidR="008C3B1C" w:rsidP="008C3B1C" w:rsidRDefault="008C3B1C" w14:paraId="21C2034C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  <w:r w:rsidRPr="00357243">
            <w:rPr>
              <w:rFonts w:cstheme="minorHAnsi"/>
              <w:b/>
              <w:sz w:val="20"/>
              <w:szCs w:val="20"/>
            </w:rPr>
            <w:t>SHIP TO:</w:t>
          </w:r>
        </w:p>
      </w:tc>
    </w:tr>
    <w:tr w:rsidRPr="00357243" w:rsidR="008C3B1C" w:rsidTr="0011608E" w14:paraId="3C1F6470" w14:textId="77777777">
      <w:trPr>
        <w:trHeight w:val="288" w:hRule="exact"/>
        <w:jc w:val="center"/>
      </w:trPr>
      <w:tc>
        <w:tcPr>
          <w:tcW w:w="4860" w:type="dxa"/>
          <w:tcBorders>
            <w:top w:val="single" w:color="auto" w:sz="12" w:space="0"/>
            <w:left w:val="nil"/>
            <w:bottom w:val="nil"/>
            <w:right w:val="nil"/>
          </w:tcBorders>
          <w:vAlign w:val="center"/>
        </w:tcPr>
        <w:p w:rsidRPr="00C33916" w:rsidR="008C3B1C" w:rsidP="00CC0C42" w:rsidRDefault="008C3B1C" w14:paraId="04B10689" w14:textId="7777777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8C3B1C" w:rsidP="008C3B1C" w:rsidRDefault="008C3B1C" w14:paraId="165455FE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tcBorders>
            <w:top w:val="single" w:color="auto" w:sz="12" w:space="0"/>
            <w:left w:val="nil"/>
            <w:bottom w:val="nil"/>
            <w:right w:val="nil"/>
          </w:tcBorders>
          <w:vAlign w:val="center"/>
        </w:tcPr>
        <w:p w:rsidRPr="00357243" w:rsidR="008C3B1C" w:rsidP="008C3B1C" w:rsidRDefault="008C3B1C" w14:paraId="3C73A8CC" w14:textId="77777777">
          <w:pPr>
            <w:rPr>
              <w:rFonts w:cstheme="minorHAnsi"/>
              <w:sz w:val="20"/>
              <w:szCs w:val="20"/>
            </w:rPr>
          </w:pPr>
        </w:p>
      </w:tc>
    </w:tr>
    <w:tr w:rsidRPr="00357243" w:rsidR="008C3B1C" w:rsidTr="0011608E" w14:paraId="417A97B4" w14:textId="77777777">
      <w:trPr>
        <w:trHeight w:val="288" w:hRule="exact"/>
        <w:jc w:val="center"/>
      </w:trPr>
      <w:tc>
        <w:tcPr>
          <w:tcW w:w="4860" w:type="dxa"/>
          <w:vMerge w:val="restart"/>
          <w:tcBorders>
            <w:top w:val="nil"/>
            <w:left w:val="nil"/>
            <w:right w:val="nil"/>
          </w:tcBorders>
        </w:tcPr>
        <w:sdt>
          <w:sdtPr>
            <w:rPr>
              <w:rFonts w:cstheme="minorHAnsi"/>
              <w:sz w:val="20"/>
              <w:szCs w:val="20"/>
            </w:rPr>
            <w:alias w:val="#Nav: /Header/CustomerAddress1"/>
            <w:tag w:val="#Nav: KMK_SalesInvoice/50072"/>
            <w:id w:val="-245119647"/>
            <w:placeholder>
              <w:docPart w:val="DefaultPlaceholder_-1854013440"/>
            </w:placeholder>
            <w:dataBinding w:prefixMappings="xmlns:ns0='urn:microsoft-dynamics-nav/reports/KMK_SalesInvoice/50072/' " w:xpath="/ns0:NavWordReportXmlPart[1]/ns0:Header[1]/ns0:CustomerAddress1[1]" w:storeItemID="{B706C879-5E21-4BEA-BB17-365D3D426676}"/>
            <w:text/>
          </w:sdtPr>
          <w:sdtContent>
            <w:p w:rsidR="00CC0C42" w:rsidP="0057637F" w:rsidRDefault="0057637F" w14:paraId="25F15E55" w14:textId="56376652">
              <w:pPr>
                <w:spacing w:after="0"/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CustomerAddress1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ustomerAddress2"/>
            <w:tag w:val="#Nav: KMK_SalesInvoice/50072"/>
            <w:id w:val="181176238"/>
            <w:placeholder>
              <w:docPart w:val="DefaultPlaceholder_-1854013440"/>
            </w:placeholder>
            <w:dataBinding w:prefixMappings="xmlns:ns0='urn:microsoft-dynamics-nav/reports/KMK_SalesInvoice/50072/' " w:xpath="/ns0:NavWordReportXmlPart[1]/ns0:Header[1]/ns0:CustomerAddress2[1]" w:storeItemID="{B706C879-5E21-4BEA-BB17-365D3D426676}"/>
            <w:text/>
          </w:sdtPr>
          <w:sdtContent>
            <w:p w:rsidR="0057637F" w:rsidP="0057637F" w:rsidRDefault="0057637F" w14:paraId="1EE22170" w14:textId="6E4F7560">
              <w:pPr>
                <w:spacing w:after="0"/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CustomerAddress2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ustomerAddress3"/>
            <w:tag w:val="#Nav: KMK_SalesInvoice/50072"/>
            <w:id w:val="186339794"/>
            <w:placeholder>
              <w:docPart w:val="DefaultPlaceholder_-1854013440"/>
            </w:placeholder>
            <w:dataBinding w:prefixMappings="xmlns:ns0='urn:microsoft-dynamics-nav/reports/KMK_SalesInvoice/50072/' " w:xpath="/ns0:NavWordReportXmlPart[1]/ns0:Header[1]/ns0:CustomerAddress3[1]" w:storeItemID="{B706C879-5E21-4BEA-BB17-365D3D426676}"/>
            <w:text/>
          </w:sdtPr>
          <w:sdtContent>
            <w:p w:rsidR="0057637F" w:rsidP="0057637F" w:rsidRDefault="0057637F" w14:paraId="2645B40C" w14:textId="6ADC5427">
              <w:pPr>
                <w:spacing w:after="0"/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CustomerAddress3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ustomerAddress4"/>
            <w:tag w:val="#Nav: KMK_SalesInvoice/50072"/>
            <w:id w:val="1340744208"/>
            <w:placeholder>
              <w:docPart w:val="DefaultPlaceholder_-1854013440"/>
            </w:placeholder>
            <w:dataBinding w:prefixMappings="xmlns:ns0='urn:microsoft-dynamics-nav/reports/KMK_SalesInvoice/50072/' " w:xpath="/ns0:NavWordReportXmlPart[1]/ns0:Header[1]/ns0:CustomerAddress4[1]" w:storeItemID="{B706C879-5E21-4BEA-BB17-365D3D426676}"/>
            <w:text/>
          </w:sdtPr>
          <w:sdtContent>
            <w:p w:rsidR="0057637F" w:rsidP="0057637F" w:rsidRDefault="0057637F" w14:paraId="76D92DCF" w14:textId="47AC18EF">
              <w:pPr>
                <w:spacing w:after="0"/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CustomerAddress4</w:t>
              </w:r>
            </w:p>
          </w:sdtContent>
        </w:sdt>
        <w:p w:rsidRPr="00357243" w:rsidR="00CC0C42" w:rsidP="00CC0C42" w:rsidRDefault="00CC0C42" w14:paraId="1B5CFDB9" w14:textId="09C7C4E0">
          <w:pPr>
            <w:spacing w:after="0"/>
            <w:ind w:left="705"/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8C3B1C" w:rsidP="008C3B1C" w:rsidRDefault="008C3B1C" w14:paraId="597E5E4C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vMerge w:val="restart"/>
          <w:tcBorders>
            <w:top w:val="nil"/>
            <w:left w:val="nil"/>
            <w:right w:val="nil"/>
          </w:tcBorders>
        </w:tcPr>
        <w:sdt>
          <w:sdtPr>
            <w:rPr>
              <w:rFonts w:cstheme="minorHAnsi"/>
              <w:sz w:val="20"/>
              <w:szCs w:val="20"/>
            </w:rPr>
            <w:alias w:val="#Nav: /Header/ShipToAddress1"/>
            <w:tag w:val="#Nav: KMK_SalesInvoice/50072"/>
            <w:id w:val="-1401813436"/>
            <w:placeholder>
              <w:docPart w:val="DefaultPlaceholder_-1854013440"/>
            </w:placeholder>
            <w:dataBinding w:prefixMappings="xmlns:ns0='urn:microsoft-dynamics-nav/reports/KMK_SalesInvoice/50072/'" w:xpath="/ns0:NavWordReportXmlPart[1]/ns0:Header[1]/ns0:ShipToAddress1[1]" w:storeItemID="{B706C879-5E21-4BEA-BB17-365D3D426676}"/>
            <w:text/>
          </w:sdtPr>
          <w:sdtContent>
            <w:p w:rsidR="008C3B1C" w:rsidP="00CC0C42" w:rsidRDefault="00CC0C42" w14:paraId="3040C396" w14:textId="77777777">
              <w:pPr>
                <w:spacing w:after="0"/>
                <w:ind w:left="619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ShipToAddress1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hipToAddress2"/>
            <w:tag w:val="#Nav: KMK_SalesInvoice/50072"/>
            <w:id w:val="1171681493"/>
            <w:placeholder>
              <w:docPart w:val="DefaultPlaceholder_-1854013440"/>
            </w:placeholder>
            <w:dataBinding w:prefixMappings="xmlns:ns0='urn:microsoft-dynamics-nav/reports/KMK_SalesInvoice/50072/'" w:xpath="/ns0:NavWordReportXmlPart[1]/ns0:Header[1]/ns0:ShipToAddress2[1]" w:storeItemID="{B706C879-5E21-4BEA-BB17-365D3D426676}"/>
            <w:text/>
          </w:sdtPr>
          <w:sdtContent>
            <w:p w:rsidR="00CC0C42" w:rsidP="00CC0C42" w:rsidRDefault="00CC0C42" w14:paraId="70527679" w14:textId="77777777">
              <w:pPr>
                <w:spacing w:after="0"/>
                <w:ind w:left="619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ShipToAddress2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hipToAddress3"/>
            <w:tag w:val="#Nav: KMK_SalesInvoice/50072"/>
            <w:id w:val="1262420111"/>
            <w:placeholder>
              <w:docPart w:val="DefaultPlaceholder_-1854013440"/>
            </w:placeholder>
            <w:dataBinding w:prefixMappings="xmlns:ns0='urn:microsoft-dynamics-nav/reports/KMK_SalesInvoice/50072/'" w:xpath="/ns0:NavWordReportXmlPart[1]/ns0:Header[1]/ns0:ShipToAddress3[1]" w:storeItemID="{B706C879-5E21-4BEA-BB17-365D3D426676}"/>
            <w:text/>
          </w:sdtPr>
          <w:sdtContent>
            <w:p w:rsidR="00CC0C42" w:rsidP="00CC0C42" w:rsidRDefault="00CC0C42" w14:paraId="282C8220" w14:textId="77777777">
              <w:pPr>
                <w:spacing w:after="0"/>
                <w:ind w:left="619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ShipToAddress3</w:t>
              </w:r>
            </w:p>
          </w:sdtContent>
        </w:sdt>
        <w:p w:rsidRPr="00357243" w:rsidR="00CC0C42" w:rsidP="00CC0C42" w:rsidRDefault="00000000" w14:paraId="5FF47D5F" w14:textId="42E19F62">
          <w:pPr>
            <w:spacing w:after="0"/>
            <w:ind w:left="619"/>
            <w:rPr>
              <w:rFonts w:cstheme="minorHAnsi"/>
              <w:sz w:val="20"/>
              <w:szCs w:val="20"/>
            </w:rPr>
          </w:pPr>
          <w:sdt>
            <w:sdtPr>
              <w:rPr>
                <w:rFonts w:cstheme="minorHAnsi"/>
                <w:sz w:val="20"/>
                <w:szCs w:val="20"/>
              </w:rPr>
              <w:alias w:val="#Nav: /Header/ShipToAddress4"/>
              <w:tag w:val="#Nav: KMK_SalesInvoice/50072"/>
              <w:id w:val="1573545235"/>
              <w:placeholder>
                <w:docPart w:val="DefaultPlaceholder_-1854013440"/>
              </w:placeholder>
              <w:dataBinding w:prefixMappings="xmlns:ns0='urn:microsoft-dynamics-nav/reports/KMK_SalesInvoice/50072/'" w:xpath="/ns0:NavWordReportXmlPart[1]/ns0:Header[1]/ns0:ShipToAddress4[1]" w:storeItemID="{B706C879-5E21-4BEA-BB17-365D3D426676}"/>
              <w:text/>
            </w:sdtPr>
            <w:sdtContent>
              <w:r w:rsidR="00CC0C42">
                <w:rPr>
                  <w:rFonts w:cstheme="minorHAnsi"/>
                  <w:sz w:val="20"/>
                  <w:szCs w:val="20"/>
                </w:rPr>
                <w:t>ShipToAddress4</w:t>
              </w:r>
            </w:sdtContent>
          </w:sdt>
        </w:p>
      </w:tc>
    </w:tr>
    <w:tr w:rsidRPr="00357243" w:rsidR="008C3B1C" w:rsidTr="0011608E" w14:paraId="5104E82C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right w:val="nil"/>
          </w:tcBorders>
        </w:tcPr>
        <w:p w:rsidR="008C3B1C" w:rsidP="008C3B1C" w:rsidRDefault="008C3B1C" w14:paraId="171AA757" w14:textId="77777777">
          <w:pPr>
            <w:ind w:left="525"/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8C3B1C" w:rsidP="008C3B1C" w:rsidRDefault="008C3B1C" w14:paraId="74926B00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vMerge/>
          <w:tcBorders>
            <w:top w:val="nil"/>
            <w:left w:val="nil"/>
            <w:right w:val="nil"/>
          </w:tcBorders>
        </w:tcPr>
        <w:p w:rsidRPr="00357243" w:rsidR="008C3B1C" w:rsidP="008C3B1C" w:rsidRDefault="008C3B1C" w14:paraId="301FDA42" w14:textId="77777777">
          <w:pPr>
            <w:ind w:left="345"/>
            <w:rPr>
              <w:rFonts w:cstheme="minorHAnsi"/>
              <w:sz w:val="20"/>
              <w:szCs w:val="20"/>
            </w:rPr>
          </w:pPr>
        </w:p>
      </w:tc>
    </w:tr>
    <w:tr w:rsidRPr="00357243" w:rsidR="008C3B1C" w:rsidTr="0011608E" w14:paraId="18635FB1" w14:textId="77777777">
      <w:trPr>
        <w:trHeight w:val="288" w:hRule="exact"/>
        <w:jc w:val="center"/>
      </w:trPr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8C3B1C" w:rsidP="008C3B1C" w:rsidRDefault="008C3B1C" w14:paraId="444BC3CA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A2C26" w:rsidP="005A2C26" w:rsidRDefault="005A2C26" w14:paraId="2AF6F708" w14:textId="2EF96A82">
          <w:pPr>
            <w:rPr>
              <w:rFonts w:ascii="Calibri" w:hAnsi="Calibri" w:cs="Calibri"/>
              <w:sz w:val="16"/>
              <w:szCs w:val="16"/>
            </w:rPr>
          </w:pPr>
        </w:p>
        <w:p w:rsidRPr="00357243" w:rsidR="008C3B1C" w:rsidP="008C3B1C" w:rsidRDefault="008C3B1C" w14:paraId="29A2F420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8C3B1C" w:rsidP="008C3B1C" w:rsidRDefault="008C3B1C" w14:paraId="6B7C3DFF" w14:textId="77777777">
          <w:pPr>
            <w:ind w:left="250"/>
            <w:rPr>
              <w:rFonts w:cstheme="minorHAnsi"/>
              <w:sz w:val="20"/>
              <w:szCs w:val="20"/>
            </w:rPr>
          </w:pPr>
        </w:p>
      </w:tc>
    </w:tr>
    <w:tr w:rsidRPr="00357243" w:rsidR="008C3B1C" w:rsidTr="0011608E" w14:paraId="096FAFB2" w14:textId="77777777">
      <w:trPr>
        <w:trHeight w:val="288" w:hRule="exact"/>
        <w:jc w:val="center"/>
      </w:trPr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8C3B1C" w:rsidP="008C3B1C" w:rsidRDefault="008C3B1C" w14:paraId="375ACD1D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8C3B1C" w:rsidP="008C3B1C" w:rsidRDefault="008C3B1C" w14:paraId="317B93C6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8C3B1C" w:rsidP="008C3B1C" w:rsidRDefault="008C3B1C" w14:paraId="6CE0DC48" w14:textId="77777777">
          <w:pPr>
            <w:ind w:left="250"/>
            <w:rPr>
              <w:rFonts w:cstheme="minorHAnsi"/>
              <w:sz w:val="20"/>
              <w:szCs w:val="20"/>
            </w:rPr>
          </w:pPr>
        </w:p>
      </w:tc>
    </w:tr>
    <w:tr w:rsidRPr="00357243" w:rsidR="008C3B1C" w:rsidTr="0011608E" w14:paraId="1914F460" w14:textId="77777777">
      <w:trPr>
        <w:trHeight w:val="288" w:hRule="exact"/>
        <w:jc w:val="center"/>
      </w:trPr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8C3B1C" w:rsidP="008C3B1C" w:rsidRDefault="008C3B1C" w14:paraId="1CB3E4C2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8C3B1C" w:rsidP="008C3B1C" w:rsidRDefault="008C3B1C" w14:paraId="3C5B9695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8C3B1C" w:rsidP="008C3B1C" w:rsidRDefault="008C3B1C" w14:paraId="20AC9D22" w14:textId="77777777">
          <w:pPr>
            <w:ind w:left="250"/>
            <w:rPr>
              <w:rFonts w:cstheme="minorHAnsi"/>
              <w:sz w:val="20"/>
              <w:szCs w:val="20"/>
            </w:rPr>
          </w:pPr>
        </w:p>
      </w:tc>
    </w:tr>
    <w:tr w:rsidRPr="00357243" w:rsidR="008C3B1C" w:rsidTr="0011608E" w14:paraId="46F98A1F" w14:textId="77777777">
      <w:trPr>
        <w:trHeight w:val="288" w:hRule="exact"/>
        <w:jc w:val="center"/>
      </w:trPr>
      <w:tc>
        <w:tcPr>
          <w:tcW w:w="4860" w:type="dxa"/>
          <w:vMerge/>
          <w:tcBorders>
            <w:left w:val="nil"/>
            <w:bottom w:val="nil"/>
            <w:right w:val="nil"/>
          </w:tcBorders>
          <w:vAlign w:val="center"/>
        </w:tcPr>
        <w:p w:rsidRPr="00357243" w:rsidR="008C3B1C" w:rsidP="008C3B1C" w:rsidRDefault="008C3B1C" w14:paraId="53EFC43E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8C3B1C" w:rsidP="008C3B1C" w:rsidRDefault="008C3B1C" w14:paraId="30484F4C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4860" w:type="dxa"/>
          <w:vMerge/>
          <w:tcBorders>
            <w:left w:val="nil"/>
            <w:bottom w:val="nil"/>
            <w:right w:val="nil"/>
          </w:tcBorders>
          <w:vAlign w:val="center"/>
        </w:tcPr>
        <w:p w:rsidRPr="00357243" w:rsidR="008C3B1C" w:rsidP="008C3B1C" w:rsidRDefault="008C3B1C" w14:paraId="6116E91B" w14:textId="77777777">
          <w:pPr>
            <w:ind w:left="250"/>
            <w:rPr>
              <w:rFonts w:cstheme="minorHAnsi"/>
              <w:sz w:val="20"/>
              <w:szCs w:val="20"/>
            </w:rPr>
          </w:pPr>
        </w:p>
      </w:tc>
    </w:tr>
  </w:tbl>
  <w:tbl>
    <w:tblPr>
      <w:tblW w:w="10800" w:type="dxa"/>
      <w:jc w:val="center"/>
      <w:tblLayout w:type="fixed"/>
      <w:tblCellMar>
        <w:left w:w="14" w:type="dxa"/>
        <w:right w:w="14" w:type="dxa"/>
      </w:tblCellMar>
      <w:tblLook w:val="04A0" w:firstRow="1" w:lastRow="0" w:firstColumn="1" w:lastColumn="0" w:noHBand="0" w:noVBand="1"/>
    </w:tblPr>
    <w:tblGrid>
      <w:gridCol w:w="1224"/>
      <w:gridCol w:w="1800"/>
      <w:gridCol w:w="1440"/>
      <w:gridCol w:w="1440"/>
      <w:gridCol w:w="1440"/>
      <w:gridCol w:w="1656"/>
      <w:gridCol w:w="1800"/>
    </w:tblGrid>
    <w:tr w:rsidRPr="00ED6D7E" w:rsidR="008C3B1C" w:rsidTr="007A5452" w14:paraId="5C0293B7" w14:textId="77777777">
      <w:trPr>
        <w:cantSplit/>
        <w:trHeight w:val="288"/>
        <w:jc w:val="center"/>
      </w:trPr>
      <w:tc>
        <w:tcPr>
          <w:tcW w:w="1224" w:type="dxa"/>
          <w:tcBorders>
            <w:bottom w:val="single" w:color="auto" w:sz="12" w:space="0"/>
          </w:tcBorders>
          <w:vAlign w:val="center"/>
        </w:tcPr>
        <w:p w:rsidRPr="00A806AF" w:rsidR="008C3B1C" w:rsidP="008C3B1C" w:rsidRDefault="00DE5F38" w14:paraId="6E34B4E1" w14:textId="094B21E5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CUSTOMER</w:t>
          </w:r>
        </w:p>
      </w:tc>
      <w:tc>
        <w:tcPr>
          <w:tcW w:w="1800" w:type="dxa"/>
          <w:tcBorders>
            <w:bottom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Pr="00A806AF" w:rsidR="008C3B1C" w:rsidP="008C3B1C" w:rsidRDefault="00DE5F38" w14:paraId="770C11F9" w14:textId="2071D7EB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P.O. NUMBER</w:t>
          </w:r>
        </w:p>
      </w:tc>
      <w:tc>
        <w:tcPr>
          <w:tcW w:w="1440" w:type="dxa"/>
          <w:tcBorders>
            <w:bottom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Pr="00A806AF" w:rsidR="008C3B1C" w:rsidP="008C3B1C" w:rsidRDefault="008C3B1C" w14:paraId="251A6F93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OrDER DATE</w:t>
          </w:r>
        </w:p>
      </w:tc>
      <w:tc>
        <w:tcPr>
          <w:tcW w:w="1440" w:type="dxa"/>
          <w:tcBorders>
            <w:bottom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Pr="00A806AF" w:rsidR="008C3B1C" w:rsidP="008C3B1C" w:rsidRDefault="008C3B1C" w14:paraId="02372675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SHIP DATE</w:t>
          </w:r>
        </w:p>
      </w:tc>
      <w:tc>
        <w:tcPr>
          <w:tcW w:w="1440" w:type="dxa"/>
          <w:tcBorders>
            <w:bottom w:val="single" w:color="auto" w:sz="12" w:space="0"/>
          </w:tcBorders>
          <w:vAlign w:val="center"/>
        </w:tcPr>
        <w:p w:rsidRPr="00A806AF" w:rsidR="008C3B1C" w:rsidP="008C3B1C" w:rsidRDefault="008C3B1C" w14:paraId="18CB17FE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SHIP METHOD</w:t>
          </w:r>
        </w:p>
      </w:tc>
      <w:tc>
        <w:tcPr>
          <w:tcW w:w="1656" w:type="dxa"/>
          <w:tcBorders>
            <w:bottom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Pr="00A806AF" w:rsidR="008C3B1C" w:rsidP="008C3B1C" w:rsidRDefault="008C3B1C" w14:paraId="42643BAD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A806AF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Terms</w:t>
          </w:r>
        </w:p>
      </w:tc>
      <w:tc>
        <w:tcPr>
          <w:tcW w:w="1800" w:type="dxa"/>
          <w:tcBorders>
            <w:bottom w:val="single" w:color="auto" w:sz="12" w:space="0"/>
          </w:tcBorders>
          <w:vAlign w:val="center"/>
        </w:tcPr>
        <w:p w:rsidRPr="00A806AF" w:rsidR="008C3B1C" w:rsidP="008C3B1C" w:rsidRDefault="008C3B1C" w14:paraId="1A522282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SALESPERSON</w:t>
          </w:r>
        </w:p>
      </w:tc>
    </w:tr>
    <w:tr w:rsidRPr="00ED6D7E" w:rsidR="008C3B1C" w:rsidTr="007A5452" w14:paraId="3EE691E9" w14:textId="77777777">
      <w:trPr>
        <w:cantSplit/>
        <w:trHeight w:val="288"/>
        <w:jc w:val="center"/>
      </w:trPr>
      <w:sdt>
        <w:sdtPr>
          <w:rPr>
            <w:rFonts w:ascii="Calibri" w:hAnsi="Calibri" w:eastAsia="Times New Roman" w:cs="Times New Roman"/>
            <w:spacing w:val="4"/>
            <w:sz w:val="20"/>
            <w:szCs w:val="20"/>
          </w:rPr>
          <w:alias w:val="#Nav: /Header/BilltoCustumerNo"/>
          <w:tag w:val="#Nav: KMK_SalesInvoice/50072"/>
          <w:id w:val="-1970430917"/>
          <w:placeholder>
            <w:docPart w:val="DefaultPlaceholder_-1854013440"/>
          </w:placeholder>
          <w:dataBinding w:prefixMappings="xmlns:ns0='urn:microsoft-dynamics-nav/reports/KMK_SalesInvoice/50072/' " w:xpath="/ns0:NavWordReportXmlPart[1]/ns0:Header[1]/ns0:BilltoCustumerNo[1]" w:storeItemID="{B706C879-5E21-4BEA-BB17-365D3D426676}"/>
          <w:text/>
        </w:sdtPr>
        <w:sdtContent>
          <w:tc>
            <w:tcPr>
              <w:tcW w:w="1224" w:type="dxa"/>
              <w:tcBorders>
                <w:top w:val="single" w:color="auto" w:sz="12" w:space="0"/>
              </w:tcBorders>
              <w:vAlign w:val="center"/>
            </w:tcPr>
            <w:p w:rsidRPr="00557E96" w:rsidR="008C3B1C" w:rsidP="008C3B1C" w:rsidRDefault="00923C80" w14:paraId="69E9C00D" w14:textId="4135A635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proofErr w:type="spellStart"/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BilltoCustumerNo</w:t>
              </w:r>
              <w:proofErr w:type="spellEnd"/>
            </w:p>
          </w:tc>
        </w:sdtContent>
      </w:sdt>
      <w:sdt>
        <w:sdtPr>
          <w:rPr>
            <w:rFonts w:ascii="Calibri" w:hAnsi="Calibri" w:eastAsia="Times New Roman" w:cs="Times New Roman"/>
            <w:spacing w:val="4"/>
            <w:sz w:val="20"/>
            <w:szCs w:val="20"/>
          </w:rPr>
          <w:alias w:val="#Nav: /Header/ExternalDocumentNo"/>
          <w:tag w:val="#Nav: KMK_SalesInvoice/50072"/>
          <w:id w:val="-43987761"/>
          <w:placeholder>
            <w:docPart w:val="DefaultPlaceholder_-1854013440"/>
          </w:placeholder>
          <w:dataBinding w:prefixMappings="xmlns:ns0='urn:microsoft-dynamics-nav/reports/KMK_SalesInvoice/50072/' " w:xpath="/ns0:NavWordReportXmlPart[1]/ns0:Header[1]/ns0:ExternalDocumentNo[1]" w:storeItemID="{B706C879-5E21-4BEA-BB17-365D3D426676}"/>
          <w:text/>
        </w:sdtPr>
        <w:sdtContent>
          <w:tc>
            <w:tcPr>
              <w:tcW w:w="1800" w:type="dxa"/>
              <w:tcBorders>
                <w:top w:val="single" w:color="auto" w:sz="12" w:space="0"/>
              </w:tcBorders>
              <w:tcMar>
                <w:top w:w="0" w:type="dxa"/>
                <w:left w:w="115" w:type="dxa"/>
                <w:bottom w:w="0" w:type="dxa"/>
                <w:right w:w="115" w:type="dxa"/>
              </w:tcMar>
              <w:vAlign w:val="center"/>
            </w:tcPr>
            <w:p w:rsidRPr="00557E96" w:rsidR="008C3B1C" w:rsidP="008C3B1C" w:rsidRDefault="00923C80" w14:paraId="47799421" w14:textId="729004FC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proofErr w:type="spellStart"/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ExternalDocumentNo</w:t>
              </w:r>
              <w:proofErr w:type="spellEnd"/>
            </w:p>
          </w:tc>
        </w:sdtContent>
      </w:sdt>
      <w:sdt>
        <w:sdtPr>
          <w:rPr>
            <w:rFonts w:ascii="Calibri" w:hAnsi="Calibri" w:eastAsia="Times New Roman" w:cs="Times New Roman"/>
            <w:spacing w:val="4"/>
            <w:sz w:val="20"/>
            <w:szCs w:val="20"/>
          </w:rPr>
          <w:alias w:val="#Nav: /Header/OrderDate"/>
          <w:tag w:val="#Nav: KMK_SalesInvoice/50072"/>
          <w:id w:val="-587696310"/>
          <w:placeholder>
            <w:docPart w:val="DefaultPlaceholder_-1854013440"/>
          </w:placeholder>
          <w:dataBinding w:prefixMappings="xmlns:ns0='urn:microsoft-dynamics-nav/reports/KMK_SalesInvoice/50072/'" w:xpath="/ns0:NavWordReportXmlPart[1]/ns0:Header[1]/ns0:OrderDate[1]" w:storeItemID="{B706C879-5E21-4BEA-BB17-365D3D426676}"/>
          <w:text/>
        </w:sdtPr>
        <w:sdtContent>
          <w:tc>
            <w:tcPr>
              <w:tcW w:w="1440" w:type="dxa"/>
              <w:tcBorders>
                <w:top w:val="single" w:color="auto" w:sz="12" w:space="0"/>
              </w:tcBorders>
              <w:tcMar>
                <w:top w:w="0" w:type="dxa"/>
                <w:left w:w="115" w:type="dxa"/>
                <w:bottom w:w="0" w:type="dxa"/>
                <w:right w:w="115" w:type="dxa"/>
              </w:tcMar>
              <w:vAlign w:val="center"/>
            </w:tcPr>
            <w:p w:rsidRPr="00557E96" w:rsidR="008C3B1C" w:rsidP="008C3B1C" w:rsidRDefault="0022130E" w14:paraId="1E3494ED" w14:textId="45B6C7FA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proofErr w:type="spellStart"/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OrderDate</w:t>
              </w:r>
              <w:proofErr w:type="spellEnd"/>
            </w:p>
          </w:tc>
        </w:sdtContent>
      </w:sdt>
      <w:sdt>
        <w:sdtPr>
          <w:rPr>
            <w:rFonts w:ascii="Calibri" w:hAnsi="Calibri" w:eastAsia="Times New Roman" w:cs="Times New Roman"/>
            <w:spacing w:val="4"/>
            <w:sz w:val="20"/>
            <w:szCs w:val="20"/>
          </w:rPr>
          <w:alias w:val="#Nav: /Header/ShipmentDate"/>
          <w:tag w:val="#Nav: KMK_SalesInvoice/50072"/>
          <w:id w:val="2126031245"/>
          <w:placeholder>
            <w:docPart w:val="DefaultPlaceholder_-1854013440"/>
          </w:placeholder>
          <w:dataBinding w:prefixMappings="xmlns:ns0='urn:microsoft-dynamics-nav/reports/KMK_SalesInvoice/50072/' " w:xpath="/ns0:NavWordReportXmlPart[1]/ns0:Header[1]/ns0:ShipmentDate[1]" w:storeItemID="{B706C879-5E21-4BEA-BB17-365D3D426676}"/>
          <w:text/>
        </w:sdtPr>
        <w:sdtContent>
          <w:tc>
            <w:tcPr>
              <w:tcW w:w="1440" w:type="dxa"/>
              <w:tcBorders>
                <w:top w:val="single" w:color="auto" w:sz="12" w:space="0"/>
              </w:tcBorders>
              <w:tcMar>
                <w:top w:w="0" w:type="dxa"/>
                <w:left w:w="115" w:type="dxa"/>
                <w:bottom w:w="0" w:type="dxa"/>
                <w:right w:w="115" w:type="dxa"/>
              </w:tcMar>
              <w:vAlign w:val="center"/>
            </w:tcPr>
            <w:p w:rsidRPr="00557E96" w:rsidR="008C3B1C" w:rsidP="008C3B1C" w:rsidRDefault="00923C80" w14:paraId="624200E4" w14:textId="7BC399F0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proofErr w:type="spellStart"/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ShipmentDate</w:t>
              </w:r>
              <w:proofErr w:type="spellEnd"/>
            </w:p>
          </w:tc>
        </w:sdtContent>
      </w:sdt>
      <w:sdt>
        <w:sdtPr>
          <w:rPr>
            <w:rFonts w:ascii="Calibri" w:hAnsi="Calibri" w:eastAsia="Times New Roman" w:cs="Times New Roman"/>
            <w:spacing w:val="4"/>
            <w:sz w:val="20"/>
            <w:szCs w:val="20"/>
          </w:rPr>
          <w:alias w:val="#Nav: /Header/ShipmentMethodDescription"/>
          <w:tag w:val="#Nav: KMK_SalesInvoice/50072"/>
          <w:id w:val="-404216200"/>
          <w:placeholder>
            <w:docPart w:val="DefaultPlaceholder_-1854013440"/>
          </w:placeholder>
          <w:dataBinding w:prefixMappings="xmlns:ns0='urn:microsoft-dynamics-nav/reports/KMK_SalesInvoice/50072/'" w:xpath="/ns0:NavWordReportXmlPart[1]/ns0:Header[1]/ns0:ShipmentMethodDescription[1]" w:storeItemID="{B706C879-5E21-4BEA-BB17-365D3D426676}"/>
          <w:text/>
        </w:sdtPr>
        <w:sdtContent>
          <w:tc>
            <w:tcPr>
              <w:tcW w:w="1440" w:type="dxa"/>
              <w:tcBorders>
                <w:top w:val="single" w:color="auto" w:sz="12" w:space="0"/>
              </w:tcBorders>
              <w:vAlign w:val="center"/>
            </w:tcPr>
            <w:p w:rsidRPr="00557E96" w:rsidR="008C3B1C" w:rsidP="008C3B1C" w:rsidRDefault="005A52B6" w14:paraId="19291EE5" w14:textId="7C7B0DFA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proofErr w:type="spellStart"/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ShipmentMethodDescription</w:t>
              </w:r>
              <w:proofErr w:type="spellEnd"/>
            </w:p>
          </w:tc>
        </w:sdtContent>
      </w:sdt>
      <w:sdt>
        <w:sdtPr>
          <w:rPr>
            <w:rFonts w:ascii="Calibri" w:hAnsi="Calibri" w:eastAsia="Times New Roman" w:cs="Times New Roman"/>
            <w:spacing w:val="4"/>
            <w:sz w:val="20"/>
            <w:szCs w:val="20"/>
          </w:rPr>
          <w:alias w:val="#Nav: /Header/PaymentTermsDescription"/>
          <w:tag w:val="#Nav: KMK_SalesInvoice/50072"/>
          <w:id w:val="346061206"/>
          <w:placeholder>
            <w:docPart w:val="DefaultPlaceholder_-1854013440"/>
          </w:placeholder>
          <w:dataBinding w:prefixMappings="xmlns:ns0='urn:microsoft-dynamics-nav/reports/KMK_SalesInvoice/50072/'" w:xpath="/ns0:NavWordReportXmlPart[1]/ns0:Header[1]/ns0:PaymentTermsDescription[1]" w:storeItemID="{B706C879-5E21-4BEA-BB17-365D3D426676}"/>
          <w:text/>
        </w:sdtPr>
        <w:sdtContent>
          <w:tc>
            <w:tcPr>
              <w:tcW w:w="1656" w:type="dxa"/>
              <w:tcBorders>
                <w:top w:val="single" w:color="auto" w:sz="12" w:space="0"/>
              </w:tcBorders>
              <w:tcMar>
                <w:top w:w="0" w:type="dxa"/>
                <w:left w:w="115" w:type="dxa"/>
                <w:bottom w:w="0" w:type="dxa"/>
                <w:right w:w="115" w:type="dxa"/>
              </w:tcMar>
              <w:vAlign w:val="center"/>
            </w:tcPr>
            <w:p w:rsidRPr="00557E96" w:rsidR="008C3B1C" w:rsidP="008C3B1C" w:rsidRDefault="005A52B6" w14:paraId="5992F887" w14:textId="052C4424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proofErr w:type="spellStart"/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PaymentTermsDescription</w:t>
              </w:r>
              <w:proofErr w:type="spellEnd"/>
            </w:p>
          </w:tc>
        </w:sdtContent>
      </w:sdt>
      <w:sdt>
        <w:sdtPr>
          <w:rPr>
            <w:rFonts w:ascii="Calibri" w:hAnsi="Calibri" w:eastAsia="Times New Roman" w:cs="Times New Roman"/>
            <w:spacing w:val="4"/>
            <w:sz w:val="20"/>
            <w:szCs w:val="20"/>
          </w:rPr>
          <w:alias w:val="#Nav: /Header/SalesPersonName"/>
          <w:tag w:val="#Nav: KMK_SalesInvoice/50072"/>
          <w:id w:val="476031997"/>
          <w:placeholder>
            <w:docPart w:val="DefaultPlaceholder_-1854013440"/>
          </w:placeholder>
          <w:dataBinding w:prefixMappings="xmlns:ns0='urn:microsoft-dynamics-nav/reports/KMK_SalesInvoice/50072/'" w:xpath="/ns0:NavWordReportXmlPart[1]/ns0:Header[1]/ns0:SalesPersonName[1]" w:storeItemID="{B706C879-5E21-4BEA-BB17-365D3D426676}"/>
          <w:text/>
        </w:sdtPr>
        <w:sdtContent>
          <w:tc>
            <w:tcPr>
              <w:tcW w:w="1800" w:type="dxa"/>
              <w:tcBorders>
                <w:top w:val="single" w:color="auto" w:sz="12" w:space="0"/>
              </w:tcBorders>
              <w:vAlign w:val="center"/>
            </w:tcPr>
            <w:p w:rsidRPr="00854C53" w:rsidR="008C3B1C" w:rsidP="008C3B1C" w:rsidRDefault="005A52B6" w14:paraId="76553BDD" w14:textId="44A92E77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proofErr w:type="spellStart"/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SalesPersonName</w:t>
              </w:r>
              <w:proofErr w:type="spellEnd"/>
            </w:p>
          </w:tc>
        </w:sdtContent>
      </w:sdt>
    </w:tr>
  </w:tbl>
  <w:p w:rsidR="00C43401" w:rsidRDefault="00C43401" w14:paraId="2E785E9A" w14:textId="75623DFB">
    <w:pPr>
      <w:pStyle w:val="Header"/>
    </w:pPr>
  </w:p>
  <w:tbl>
    <w:tblPr>
      <w:tblW w:w="10800" w:type="dxa"/>
      <w:jc w:val="center"/>
      <w:tblBorders>
        <w:bottom w:val="single" w:color="auto" w:sz="12" w:space="0"/>
      </w:tblBorders>
      <w:tblLayout w:type="fixed"/>
      <w:tblCellMar>
        <w:left w:w="43" w:type="dxa"/>
        <w:right w:w="43" w:type="dxa"/>
      </w:tblCellMar>
      <w:tblLook w:val="04A0" w:firstRow="1" w:lastRow="0" w:firstColumn="1" w:lastColumn="0" w:noHBand="0" w:noVBand="1"/>
    </w:tblPr>
    <w:tblGrid>
      <w:gridCol w:w="716"/>
      <w:gridCol w:w="1442"/>
      <w:gridCol w:w="4538"/>
      <w:gridCol w:w="720"/>
      <w:gridCol w:w="1224"/>
      <w:gridCol w:w="1080"/>
      <w:gridCol w:w="1080"/>
    </w:tblGrid>
    <w:tr w:rsidRPr="00C27E8D" w:rsidR="00244F95" w:rsidTr="007C72D8" w14:paraId="58582FB5" w14:textId="77777777">
      <w:trPr>
        <w:cantSplit/>
        <w:trHeight w:val="288"/>
        <w:jc w:val="center"/>
      </w:trPr>
      <w:tc>
        <w:tcPr>
          <w:tcW w:w="715" w:type="dxa"/>
          <w:vAlign w:val="center"/>
          <w:hideMark/>
        </w:tcPr>
        <w:p w:rsidRPr="00557E96" w:rsidR="00244F95" w:rsidP="00244F95" w:rsidRDefault="00244F95" w14:paraId="6F259CCD" w14:textId="77777777">
          <w:pPr>
            <w:spacing w:after="0" w:line="264" w:lineRule="auto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Code</w:t>
          </w:r>
        </w:p>
      </w:tc>
      <w:tc>
        <w:tcPr>
          <w:tcW w:w="1441" w:type="dxa"/>
          <w:vAlign w:val="center"/>
        </w:tcPr>
        <w:p w:rsidRPr="00557E96" w:rsidR="00244F95" w:rsidP="005C65A4" w:rsidRDefault="00244F95" w14:paraId="10FD631B" w14:textId="38668AA7">
          <w:pPr>
            <w:spacing w:after="0" w:line="264" w:lineRule="auto"/>
            <w:ind w:firstLine="52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CUST.</w:t>
          </w:r>
          <w:r w:rsidR="005C65A4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 xml:space="preserve"> ITEM</w:t>
          </w:r>
        </w:p>
      </w:tc>
      <w:tc>
        <w:tcPr>
          <w:tcW w:w="4536" w:type="dxa"/>
          <w:vAlign w:val="center"/>
          <w:hideMark/>
        </w:tcPr>
        <w:p w:rsidRPr="00557E96" w:rsidR="00244F95" w:rsidP="009B54CC" w:rsidRDefault="00244F95" w14:paraId="63CFB562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description</w:t>
          </w:r>
        </w:p>
      </w:tc>
      <w:tc>
        <w:tcPr>
          <w:tcW w:w="720" w:type="dxa"/>
          <w:vAlign w:val="center"/>
          <w:hideMark/>
        </w:tcPr>
        <w:p w:rsidRPr="00557E96" w:rsidR="00244F95" w:rsidP="007C72D8" w:rsidRDefault="00244F95" w14:paraId="326E61BF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D83AE2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QTY</w:t>
          </w:r>
        </w:p>
      </w:tc>
      <w:tc>
        <w:tcPr>
          <w:tcW w:w="1224" w:type="dxa"/>
          <w:vAlign w:val="center"/>
        </w:tcPr>
        <w:p w:rsidRPr="00557E96" w:rsidR="00244F95" w:rsidP="00244F95" w:rsidRDefault="00F144A8" w14:paraId="4FA89A80" w14:textId="0E069D6C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LIST</w:t>
          </w:r>
          <w:r w:rsidR="00244F95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 xml:space="preserve"> pRICE</w:t>
          </w:r>
        </w:p>
      </w:tc>
      <w:tc>
        <w:tcPr>
          <w:tcW w:w="1080" w:type="dxa"/>
          <w:vAlign w:val="center"/>
        </w:tcPr>
        <w:p w:rsidRPr="00557E96" w:rsidR="00244F95" w:rsidP="00244F95" w:rsidRDefault="00244F95" w14:paraId="123C1099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aLLOW.</w:t>
          </w:r>
        </w:p>
      </w:tc>
      <w:tc>
        <w:tcPr>
          <w:tcW w:w="1080" w:type="dxa"/>
          <w:vAlign w:val="center"/>
          <w:hideMark/>
        </w:tcPr>
        <w:p w:rsidRPr="00557E96" w:rsidR="00244F95" w:rsidP="009B54CC" w:rsidRDefault="00244F95" w14:paraId="255566DF" w14:textId="43A4CD6C">
          <w:pPr>
            <w:spacing w:after="0" w:line="264" w:lineRule="auto"/>
            <w:jc w:val="right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 xml:space="preserve">Line </w:t>
          </w:r>
          <w:r w:rsidR="00F144A8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NET</w:t>
          </w:r>
        </w:p>
      </w:tc>
    </w:tr>
  </w:tbl>
  <w:p w:rsidRPr="00711199" w:rsidR="00244F95" w:rsidP="00711199" w:rsidRDefault="00244F95" w14:paraId="54F0AD0F" w14:textId="77777777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U0sjA2sTQ3NTI3MzZU0lEKTi0uzszPAykwNK0FAK5p/DwtAAAA"/>
  </w:docVars>
  <w:rsids>
    <w:rsidRoot w:val="00D54DEE"/>
    <w:rsid w:val="00002DF5"/>
    <w:rsid w:val="00007584"/>
    <w:rsid w:val="00030D04"/>
    <w:rsid w:val="00032E69"/>
    <w:rsid w:val="00033CDE"/>
    <w:rsid w:val="000357EB"/>
    <w:rsid w:val="00041683"/>
    <w:rsid w:val="00042B28"/>
    <w:rsid w:val="00052909"/>
    <w:rsid w:val="000601C9"/>
    <w:rsid w:val="00066BFF"/>
    <w:rsid w:val="00070EE8"/>
    <w:rsid w:val="00074151"/>
    <w:rsid w:val="000844A3"/>
    <w:rsid w:val="000A51C8"/>
    <w:rsid w:val="000A665A"/>
    <w:rsid w:val="000B2FC2"/>
    <w:rsid w:val="000C7F31"/>
    <w:rsid w:val="000D5A6D"/>
    <w:rsid w:val="000E071F"/>
    <w:rsid w:val="000F04A6"/>
    <w:rsid w:val="00103846"/>
    <w:rsid w:val="0011793B"/>
    <w:rsid w:val="00122861"/>
    <w:rsid w:val="00123A7D"/>
    <w:rsid w:val="00126D5A"/>
    <w:rsid w:val="00130677"/>
    <w:rsid w:val="00134A71"/>
    <w:rsid w:val="00151C73"/>
    <w:rsid w:val="001576CA"/>
    <w:rsid w:val="0016165E"/>
    <w:rsid w:val="00161D50"/>
    <w:rsid w:val="001621D9"/>
    <w:rsid w:val="00166CC8"/>
    <w:rsid w:val="001700B5"/>
    <w:rsid w:val="0018403A"/>
    <w:rsid w:val="001A14B8"/>
    <w:rsid w:val="001B793C"/>
    <w:rsid w:val="001C3AC2"/>
    <w:rsid w:val="001C6CD8"/>
    <w:rsid w:val="001D1CE2"/>
    <w:rsid w:val="001D6807"/>
    <w:rsid w:val="001E3223"/>
    <w:rsid w:val="001E4E27"/>
    <w:rsid w:val="0020108A"/>
    <w:rsid w:val="0022130E"/>
    <w:rsid w:val="00235CA0"/>
    <w:rsid w:val="00244F95"/>
    <w:rsid w:val="00245B0E"/>
    <w:rsid w:val="00261876"/>
    <w:rsid w:val="0026269B"/>
    <w:rsid w:val="002669DB"/>
    <w:rsid w:val="00273BA9"/>
    <w:rsid w:val="002753D8"/>
    <w:rsid w:val="002902D9"/>
    <w:rsid w:val="0029511B"/>
    <w:rsid w:val="0029628E"/>
    <w:rsid w:val="002A29DF"/>
    <w:rsid w:val="002A382C"/>
    <w:rsid w:val="002A39BD"/>
    <w:rsid w:val="002B6703"/>
    <w:rsid w:val="002B6B46"/>
    <w:rsid w:val="002B6BEE"/>
    <w:rsid w:val="002E2A56"/>
    <w:rsid w:val="002E7F48"/>
    <w:rsid w:val="00302FC2"/>
    <w:rsid w:val="00307B54"/>
    <w:rsid w:val="00337723"/>
    <w:rsid w:val="00355E20"/>
    <w:rsid w:val="00370F8D"/>
    <w:rsid w:val="0037128E"/>
    <w:rsid w:val="00374316"/>
    <w:rsid w:val="0038349C"/>
    <w:rsid w:val="00394029"/>
    <w:rsid w:val="00395DE1"/>
    <w:rsid w:val="003A0907"/>
    <w:rsid w:val="003A31D7"/>
    <w:rsid w:val="003A7E69"/>
    <w:rsid w:val="003B1D59"/>
    <w:rsid w:val="003C2C96"/>
    <w:rsid w:val="003D120B"/>
    <w:rsid w:val="003D1665"/>
    <w:rsid w:val="003D4B80"/>
    <w:rsid w:val="003E010C"/>
    <w:rsid w:val="003E2178"/>
    <w:rsid w:val="003F77E2"/>
    <w:rsid w:val="00422ECC"/>
    <w:rsid w:val="00436A43"/>
    <w:rsid w:val="004406FB"/>
    <w:rsid w:val="0044545B"/>
    <w:rsid w:val="00451877"/>
    <w:rsid w:val="0046273A"/>
    <w:rsid w:val="00492354"/>
    <w:rsid w:val="004A4D71"/>
    <w:rsid w:val="004B22F6"/>
    <w:rsid w:val="004B47ED"/>
    <w:rsid w:val="004B6FE5"/>
    <w:rsid w:val="004C60A5"/>
    <w:rsid w:val="004D199F"/>
    <w:rsid w:val="004E3A92"/>
    <w:rsid w:val="004F2432"/>
    <w:rsid w:val="004F5ECD"/>
    <w:rsid w:val="004F7FAB"/>
    <w:rsid w:val="00510526"/>
    <w:rsid w:val="0051660C"/>
    <w:rsid w:val="00521357"/>
    <w:rsid w:val="00524FE6"/>
    <w:rsid w:val="00533822"/>
    <w:rsid w:val="00537325"/>
    <w:rsid w:val="00542A5F"/>
    <w:rsid w:val="00543913"/>
    <w:rsid w:val="00552846"/>
    <w:rsid w:val="00563DCD"/>
    <w:rsid w:val="005674A6"/>
    <w:rsid w:val="005731CF"/>
    <w:rsid w:val="0057637F"/>
    <w:rsid w:val="00587157"/>
    <w:rsid w:val="00595F7F"/>
    <w:rsid w:val="005963DE"/>
    <w:rsid w:val="005A0994"/>
    <w:rsid w:val="005A2C26"/>
    <w:rsid w:val="005A52B6"/>
    <w:rsid w:val="005C497A"/>
    <w:rsid w:val="005C65A4"/>
    <w:rsid w:val="005C6F4C"/>
    <w:rsid w:val="005C7B7A"/>
    <w:rsid w:val="005D2032"/>
    <w:rsid w:val="005E0F8C"/>
    <w:rsid w:val="005F2559"/>
    <w:rsid w:val="005F420C"/>
    <w:rsid w:val="005F5EC9"/>
    <w:rsid w:val="005F6BCC"/>
    <w:rsid w:val="0060202A"/>
    <w:rsid w:val="00610A30"/>
    <w:rsid w:val="00612ABF"/>
    <w:rsid w:val="006245DA"/>
    <w:rsid w:val="006605E9"/>
    <w:rsid w:val="0067225B"/>
    <w:rsid w:val="00677AD5"/>
    <w:rsid w:val="0068273F"/>
    <w:rsid w:val="00683CCE"/>
    <w:rsid w:val="00684EEB"/>
    <w:rsid w:val="0068561F"/>
    <w:rsid w:val="006907F2"/>
    <w:rsid w:val="006A1A3F"/>
    <w:rsid w:val="006A2A7B"/>
    <w:rsid w:val="006C30D9"/>
    <w:rsid w:val="006C4581"/>
    <w:rsid w:val="006C751B"/>
    <w:rsid w:val="006D4B90"/>
    <w:rsid w:val="006D64AE"/>
    <w:rsid w:val="006F2626"/>
    <w:rsid w:val="006F345E"/>
    <w:rsid w:val="00702AAD"/>
    <w:rsid w:val="00711199"/>
    <w:rsid w:val="0071439C"/>
    <w:rsid w:val="00716E24"/>
    <w:rsid w:val="00741F6B"/>
    <w:rsid w:val="007537BA"/>
    <w:rsid w:val="00753EE3"/>
    <w:rsid w:val="00760FA8"/>
    <w:rsid w:val="00762C0A"/>
    <w:rsid w:val="00765190"/>
    <w:rsid w:val="00766078"/>
    <w:rsid w:val="007773B8"/>
    <w:rsid w:val="00777ADC"/>
    <w:rsid w:val="00780BFC"/>
    <w:rsid w:val="00794670"/>
    <w:rsid w:val="0079498A"/>
    <w:rsid w:val="00797305"/>
    <w:rsid w:val="007A0A2F"/>
    <w:rsid w:val="007A5452"/>
    <w:rsid w:val="007B235B"/>
    <w:rsid w:val="007C72D8"/>
    <w:rsid w:val="007E323C"/>
    <w:rsid w:val="007E41F3"/>
    <w:rsid w:val="00802B5B"/>
    <w:rsid w:val="00807754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6254E"/>
    <w:rsid w:val="008A1BEC"/>
    <w:rsid w:val="008C3901"/>
    <w:rsid w:val="008C3B1C"/>
    <w:rsid w:val="008C3D45"/>
    <w:rsid w:val="008D7475"/>
    <w:rsid w:val="008E766D"/>
    <w:rsid w:val="008F0A38"/>
    <w:rsid w:val="008F5685"/>
    <w:rsid w:val="0090637C"/>
    <w:rsid w:val="009072D1"/>
    <w:rsid w:val="00923C80"/>
    <w:rsid w:val="0092542A"/>
    <w:rsid w:val="00933DB5"/>
    <w:rsid w:val="00940735"/>
    <w:rsid w:val="00943A17"/>
    <w:rsid w:val="009450C6"/>
    <w:rsid w:val="009453BC"/>
    <w:rsid w:val="00945C43"/>
    <w:rsid w:val="009527D3"/>
    <w:rsid w:val="00954C6C"/>
    <w:rsid w:val="00962B71"/>
    <w:rsid w:val="009666A8"/>
    <w:rsid w:val="00966D04"/>
    <w:rsid w:val="00975D05"/>
    <w:rsid w:val="00980058"/>
    <w:rsid w:val="00982950"/>
    <w:rsid w:val="00991278"/>
    <w:rsid w:val="0099175E"/>
    <w:rsid w:val="009943A4"/>
    <w:rsid w:val="00997858"/>
    <w:rsid w:val="009B485A"/>
    <w:rsid w:val="009B54CC"/>
    <w:rsid w:val="009D508B"/>
    <w:rsid w:val="009D6FE7"/>
    <w:rsid w:val="009E16EA"/>
    <w:rsid w:val="009E251E"/>
    <w:rsid w:val="009E738F"/>
    <w:rsid w:val="009F21B5"/>
    <w:rsid w:val="009F6648"/>
    <w:rsid w:val="00A00B95"/>
    <w:rsid w:val="00A01AB9"/>
    <w:rsid w:val="00A048EC"/>
    <w:rsid w:val="00A054AE"/>
    <w:rsid w:val="00A13E4E"/>
    <w:rsid w:val="00A30C38"/>
    <w:rsid w:val="00A42BE5"/>
    <w:rsid w:val="00A4704F"/>
    <w:rsid w:val="00A543E4"/>
    <w:rsid w:val="00A55A54"/>
    <w:rsid w:val="00A76F36"/>
    <w:rsid w:val="00A9010E"/>
    <w:rsid w:val="00A940EF"/>
    <w:rsid w:val="00A9726D"/>
    <w:rsid w:val="00AD79B3"/>
    <w:rsid w:val="00AE0CDF"/>
    <w:rsid w:val="00AF1EDD"/>
    <w:rsid w:val="00AF4452"/>
    <w:rsid w:val="00B01DA6"/>
    <w:rsid w:val="00B02B18"/>
    <w:rsid w:val="00B10D67"/>
    <w:rsid w:val="00B21E9F"/>
    <w:rsid w:val="00B22FDE"/>
    <w:rsid w:val="00B32D4B"/>
    <w:rsid w:val="00B402B9"/>
    <w:rsid w:val="00B437D5"/>
    <w:rsid w:val="00B5016C"/>
    <w:rsid w:val="00B57659"/>
    <w:rsid w:val="00B60D54"/>
    <w:rsid w:val="00B669AF"/>
    <w:rsid w:val="00B7730E"/>
    <w:rsid w:val="00B8205C"/>
    <w:rsid w:val="00B86BCD"/>
    <w:rsid w:val="00B86E6F"/>
    <w:rsid w:val="00B91CA1"/>
    <w:rsid w:val="00B92F96"/>
    <w:rsid w:val="00B96060"/>
    <w:rsid w:val="00BB222C"/>
    <w:rsid w:val="00BC232B"/>
    <w:rsid w:val="00BD11EA"/>
    <w:rsid w:val="00BD2533"/>
    <w:rsid w:val="00BD35AE"/>
    <w:rsid w:val="00BE5952"/>
    <w:rsid w:val="00BE6BE6"/>
    <w:rsid w:val="00BF0F10"/>
    <w:rsid w:val="00BF7AE0"/>
    <w:rsid w:val="00C02A20"/>
    <w:rsid w:val="00C27C1A"/>
    <w:rsid w:val="00C36F18"/>
    <w:rsid w:val="00C37817"/>
    <w:rsid w:val="00C40BE4"/>
    <w:rsid w:val="00C41DE3"/>
    <w:rsid w:val="00C43401"/>
    <w:rsid w:val="00C47206"/>
    <w:rsid w:val="00CA6394"/>
    <w:rsid w:val="00CB70AD"/>
    <w:rsid w:val="00CB7A53"/>
    <w:rsid w:val="00CC0C42"/>
    <w:rsid w:val="00CD1B92"/>
    <w:rsid w:val="00CE6E28"/>
    <w:rsid w:val="00CF25F5"/>
    <w:rsid w:val="00D21D63"/>
    <w:rsid w:val="00D235D0"/>
    <w:rsid w:val="00D274A4"/>
    <w:rsid w:val="00D3345D"/>
    <w:rsid w:val="00D40A70"/>
    <w:rsid w:val="00D41DC8"/>
    <w:rsid w:val="00D53B6F"/>
    <w:rsid w:val="00D54A61"/>
    <w:rsid w:val="00D54DEE"/>
    <w:rsid w:val="00D6006D"/>
    <w:rsid w:val="00D72A07"/>
    <w:rsid w:val="00D72E02"/>
    <w:rsid w:val="00D754C6"/>
    <w:rsid w:val="00D75AAF"/>
    <w:rsid w:val="00D814AD"/>
    <w:rsid w:val="00D9195F"/>
    <w:rsid w:val="00DA0F11"/>
    <w:rsid w:val="00DA580A"/>
    <w:rsid w:val="00DB4B5B"/>
    <w:rsid w:val="00DE5F38"/>
    <w:rsid w:val="00DE6DAA"/>
    <w:rsid w:val="00DF30F1"/>
    <w:rsid w:val="00E03B87"/>
    <w:rsid w:val="00E06CF8"/>
    <w:rsid w:val="00E10658"/>
    <w:rsid w:val="00E111C4"/>
    <w:rsid w:val="00E22B7E"/>
    <w:rsid w:val="00E33177"/>
    <w:rsid w:val="00E40C63"/>
    <w:rsid w:val="00E41147"/>
    <w:rsid w:val="00E41182"/>
    <w:rsid w:val="00E4361D"/>
    <w:rsid w:val="00E54F17"/>
    <w:rsid w:val="00E65451"/>
    <w:rsid w:val="00E67097"/>
    <w:rsid w:val="00E76A14"/>
    <w:rsid w:val="00E902EA"/>
    <w:rsid w:val="00E91F66"/>
    <w:rsid w:val="00E96A2B"/>
    <w:rsid w:val="00EA246E"/>
    <w:rsid w:val="00EA27AA"/>
    <w:rsid w:val="00EA7B5A"/>
    <w:rsid w:val="00EB3F46"/>
    <w:rsid w:val="00EB54F9"/>
    <w:rsid w:val="00EB5B19"/>
    <w:rsid w:val="00EC1995"/>
    <w:rsid w:val="00EC4C86"/>
    <w:rsid w:val="00ED0377"/>
    <w:rsid w:val="00ED3217"/>
    <w:rsid w:val="00EE2CA3"/>
    <w:rsid w:val="00EE53F7"/>
    <w:rsid w:val="00EF39D1"/>
    <w:rsid w:val="00F14176"/>
    <w:rsid w:val="00F144A8"/>
    <w:rsid w:val="00F20F72"/>
    <w:rsid w:val="00F219F1"/>
    <w:rsid w:val="00F36FA0"/>
    <w:rsid w:val="00F44822"/>
    <w:rsid w:val="00F66A1F"/>
    <w:rsid w:val="00F81AE9"/>
    <w:rsid w:val="00F848FB"/>
    <w:rsid w:val="00F86468"/>
    <w:rsid w:val="00F90870"/>
    <w:rsid w:val="00FA4D66"/>
    <w:rsid w:val="00FA7B2C"/>
    <w:rsid w:val="00FB06A1"/>
    <w:rsid w:val="00FB3DCE"/>
    <w:rsid w:val="00FD6A00"/>
    <w:rsid w:val="00FE1868"/>
    <w:rsid w:val="00FE55F8"/>
    <w:rsid w:val="00FF038B"/>
    <w:rsid w:val="00FF1010"/>
    <w:rsid w:val="00FF26C2"/>
    <w:rsid w:val="00FF66A4"/>
    <w:rsid w:val="00FF6E37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3D7EC"/>
  <w15:chartTrackingRefBased/>
  <w15:docId w15:val="{9EFF9AAD-B3BD-4740-89BF-F7E715125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123A7D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123A7D"/>
    <w:pPr>
      <w:spacing w:before="60" w:after="60"/>
      <w:ind w:left="144" w:right="144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ed">
    <w:name w:val="Right Aligned"/>
    <w:basedOn w:val="Normal"/>
    <w:qFormat/>
    <w:rsid w:val="008C3B1C"/>
    <w:pPr>
      <w:spacing w:after="0" w:line="264" w:lineRule="auto"/>
      <w:jc w:val="right"/>
    </w:pPr>
    <w:rPr>
      <w:rFonts w:eastAsia="Times New Roman" w:cs="Times New Roman"/>
      <w:caps/>
      <w:spacing w:val="4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3B1C"/>
    <w:rPr>
      <w:color w:val="0563C1" w:themeColor="hyperlink"/>
      <w:u w:val="single"/>
    </w:rPr>
  </w:style>
  <w:style w:type="table" w:styleId="ListTable1Light">
    <w:name w:val="List Table 1 Light"/>
    <w:basedOn w:val="TableNormal"/>
    <w:uiPriority w:val="46"/>
    <w:rsid w:val="00244F9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422E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F9087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B79FE2-9202-40C2-9BC0-0478EA8E8F59}"/>
      </w:docPartPr>
      <w:docPartBody>
        <w:p w:rsidR="00975243" w:rsidRDefault="00FE2DC3">
          <w:r w:rsidRPr="00C70AC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925C8-384D-48C9-80E2-932BD82342CD}"/>
      </w:docPartPr>
      <w:docPartBody>
        <w:p w:rsidR="00297414" w:rsidRDefault="004868BE">
          <w:r w:rsidRPr="00200EB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31D53A6C4AE4B7D90802EC600034A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F26CC-500F-4B74-AC28-64D11A29246A}"/>
      </w:docPartPr>
      <w:docPartBody>
        <w:p w:rsidR="00290BA7" w:rsidRDefault="00A05A1B" w:rsidP="00A05A1B">
          <w:pPr>
            <w:pStyle w:val="931D53A6C4AE4B7D90802EC600034A1E"/>
          </w:pPr>
          <w:r w:rsidRPr="00C70AC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EA5DA55A8C444590A15EF30AA38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C398F-6FD9-4A07-83E7-05BDC483AAAC}"/>
      </w:docPartPr>
      <w:docPartBody>
        <w:p w:rsidR="00277BC9" w:rsidRDefault="0064528C" w:rsidP="0064528C">
          <w:pPr>
            <w:pStyle w:val="C0EA5DA55A8C444590A15EF30AA38B5C"/>
          </w:pPr>
          <w:r w:rsidRPr="00C70AC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0BA2DF81BA4DD883064255AA2A9B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A8C4A-2F96-4DB2-96EE-651D1928847F}"/>
      </w:docPartPr>
      <w:docPartBody>
        <w:p w:rsidR="005A71F1" w:rsidRDefault="00A121C3" w:rsidP="00A121C3">
          <w:pPr>
            <w:pStyle w:val="C70BA2DF81BA4DD883064255AA2A9B4C"/>
          </w:pPr>
          <w:r w:rsidRPr="00C70AC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D170910548B6B90E52C2985AC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D2E85-E664-4E6F-B6D3-FFA2E2305679}"/>
      </w:docPartPr>
      <w:docPartBody>
        <w:p w:rsidR="005A71F1" w:rsidRDefault="00A121C3" w:rsidP="00A121C3">
          <w:pPr>
            <w:pStyle w:val="F8D6D170910548B6B90E52C2985ACF75"/>
          </w:pPr>
          <w:r w:rsidRPr="00C70AC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6C04FF602446CB9BDE212136641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23366-883D-414D-8CB7-6164F4DEC637}"/>
      </w:docPartPr>
      <w:docPartBody>
        <w:p w:rsidR="00165E7C" w:rsidRDefault="002A16A2" w:rsidP="002A16A2">
          <w:pPr>
            <w:pStyle w:val="E16C04FF602446CB9BDE212136641BB2"/>
          </w:pPr>
          <w:r w:rsidRPr="00C70AC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6CA5DF361941D68C59702A4ACAC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26554-62FC-4DE8-A8B2-102182BA6B10}"/>
      </w:docPartPr>
      <w:docPartBody>
        <w:p w:rsidR="00EE3169" w:rsidRDefault="00B02461" w:rsidP="00B02461">
          <w:pPr>
            <w:pStyle w:val="C06CA5DF361941D68C59702A4ACAC67B"/>
          </w:pPr>
          <w:r w:rsidRPr="00C70AC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1A21DD99BB46FFBF29A7368BC246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99056-EC38-4A35-8CF0-7B06BAEF5E67}"/>
      </w:docPartPr>
      <w:docPartBody>
        <w:p w:rsidR="00EE3169" w:rsidRDefault="00B02461" w:rsidP="00B02461">
          <w:pPr>
            <w:pStyle w:val="8B1A21DD99BB46FFBF29A7368BC24620"/>
          </w:pPr>
          <w:r w:rsidRPr="00C70AC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85AF2DCEEB4BFFA7032CCE68F60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05CE5-C7CC-4506-9638-2B227C3D1FFE}"/>
      </w:docPartPr>
      <w:docPartBody>
        <w:p w:rsidR="001B5761" w:rsidRDefault="00EE3169" w:rsidP="00EE3169">
          <w:pPr>
            <w:pStyle w:val="8785AF2DCEEB4BFFA7032CCE68F60C93"/>
          </w:pPr>
          <w:r w:rsidRPr="00C70AC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06A6A"/>
    <w:rsid w:val="00007584"/>
    <w:rsid w:val="00012A83"/>
    <w:rsid w:val="000566B0"/>
    <w:rsid w:val="00063CDB"/>
    <w:rsid w:val="00070418"/>
    <w:rsid w:val="00077A6C"/>
    <w:rsid w:val="000D4E27"/>
    <w:rsid w:val="000E436C"/>
    <w:rsid w:val="00165E7C"/>
    <w:rsid w:val="001B5761"/>
    <w:rsid w:val="001C06A0"/>
    <w:rsid w:val="001D6FE3"/>
    <w:rsid w:val="001F6C15"/>
    <w:rsid w:val="00265CAB"/>
    <w:rsid w:val="00277BC9"/>
    <w:rsid w:val="00290BA7"/>
    <w:rsid w:val="00291C8A"/>
    <w:rsid w:val="00297414"/>
    <w:rsid w:val="002A16A2"/>
    <w:rsid w:val="002F6AA1"/>
    <w:rsid w:val="00323F00"/>
    <w:rsid w:val="00361476"/>
    <w:rsid w:val="00384450"/>
    <w:rsid w:val="003D32F7"/>
    <w:rsid w:val="003E037C"/>
    <w:rsid w:val="00411740"/>
    <w:rsid w:val="004218E8"/>
    <w:rsid w:val="00441283"/>
    <w:rsid w:val="004868BE"/>
    <w:rsid w:val="005073E4"/>
    <w:rsid w:val="00522F39"/>
    <w:rsid w:val="00533822"/>
    <w:rsid w:val="00554369"/>
    <w:rsid w:val="005A71F1"/>
    <w:rsid w:val="005E35BE"/>
    <w:rsid w:val="0064528C"/>
    <w:rsid w:val="0066107F"/>
    <w:rsid w:val="006F5E21"/>
    <w:rsid w:val="00736F2B"/>
    <w:rsid w:val="0076570E"/>
    <w:rsid w:val="00781235"/>
    <w:rsid w:val="00811CEF"/>
    <w:rsid w:val="008D2308"/>
    <w:rsid w:val="008F667A"/>
    <w:rsid w:val="00905AE5"/>
    <w:rsid w:val="009177F5"/>
    <w:rsid w:val="00920D69"/>
    <w:rsid w:val="0092261E"/>
    <w:rsid w:val="00945FCD"/>
    <w:rsid w:val="00975243"/>
    <w:rsid w:val="00993B54"/>
    <w:rsid w:val="00997A5F"/>
    <w:rsid w:val="009F6648"/>
    <w:rsid w:val="00A05A1B"/>
    <w:rsid w:val="00A121C3"/>
    <w:rsid w:val="00A51968"/>
    <w:rsid w:val="00A55A54"/>
    <w:rsid w:val="00AA3A7B"/>
    <w:rsid w:val="00AE6D92"/>
    <w:rsid w:val="00B02461"/>
    <w:rsid w:val="00B91FF2"/>
    <w:rsid w:val="00B97852"/>
    <w:rsid w:val="00C03606"/>
    <w:rsid w:val="00C03E18"/>
    <w:rsid w:val="00C050ED"/>
    <w:rsid w:val="00C473CC"/>
    <w:rsid w:val="00D03585"/>
    <w:rsid w:val="00D661C2"/>
    <w:rsid w:val="00DE4045"/>
    <w:rsid w:val="00E36A59"/>
    <w:rsid w:val="00E50F08"/>
    <w:rsid w:val="00E65F5E"/>
    <w:rsid w:val="00E81E3E"/>
    <w:rsid w:val="00E919AC"/>
    <w:rsid w:val="00EA6966"/>
    <w:rsid w:val="00EA77E5"/>
    <w:rsid w:val="00EE3169"/>
    <w:rsid w:val="00EE679B"/>
    <w:rsid w:val="00F635C5"/>
    <w:rsid w:val="00F73E5E"/>
    <w:rsid w:val="00F90B5E"/>
    <w:rsid w:val="00FC18BB"/>
    <w:rsid w:val="00FE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3169"/>
    <w:rPr>
      <w:color w:val="808080"/>
    </w:rPr>
  </w:style>
  <w:style w:type="paragraph" w:customStyle="1" w:styleId="931D53A6C4AE4B7D90802EC600034A1E">
    <w:name w:val="931D53A6C4AE4B7D90802EC600034A1E"/>
    <w:rsid w:val="00A05A1B"/>
  </w:style>
  <w:style w:type="paragraph" w:customStyle="1" w:styleId="C0EA5DA55A8C444590A15EF30AA38B5C">
    <w:name w:val="C0EA5DA55A8C444590A15EF30AA38B5C"/>
    <w:rsid w:val="0064528C"/>
  </w:style>
  <w:style w:type="paragraph" w:customStyle="1" w:styleId="C70BA2DF81BA4DD883064255AA2A9B4C">
    <w:name w:val="C70BA2DF81BA4DD883064255AA2A9B4C"/>
    <w:rsid w:val="00A121C3"/>
  </w:style>
  <w:style w:type="paragraph" w:customStyle="1" w:styleId="F8D6D170910548B6B90E52C2985ACF75">
    <w:name w:val="F8D6D170910548B6B90E52C2985ACF75"/>
    <w:rsid w:val="00A121C3"/>
  </w:style>
  <w:style w:type="paragraph" w:customStyle="1" w:styleId="E16C04FF602446CB9BDE212136641BB2">
    <w:name w:val="E16C04FF602446CB9BDE212136641BB2"/>
    <w:rsid w:val="002A16A2"/>
  </w:style>
  <w:style w:type="paragraph" w:customStyle="1" w:styleId="C06CA5DF361941D68C59702A4ACAC67B">
    <w:name w:val="C06CA5DF361941D68C59702A4ACAC67B"/>
    <w:rsid w:val="00B02461"/>
  </w:style>
  <w:style w:type="paragraph" w:customStyle="1" w:styleId="8B1A21DD99BB46FFBF29A7368BC24620">
    <w:name w:val="8B1A21DD99BB46FFBF29A7368BC24620"/>
    <w:rsid w:val="00B02461"/>
  </w:style>
  <w:style w:type="paragraph" w:customStyle="1" w:styleId="8785AF2DCEEB4BFFA7032CCE68F60C93">
    <w:name w:val="8785AF2DCEEB4BFFA7032CCE68F60C93"/>
    <w:rsid w:val="00EE31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A87ABF44-E800-4F18-B241-C8BFA4189C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06C879-5E21-4BEA-BB17-365D3D426676}">
  <ds:schemaRefs>
    <ds:schemaRef ds:uri="urn:microsoft-dynamics-nav/reports/KMK_SalesInvoice/5007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16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Suzana Zupancic-Christie</dc:creator>
  <cp:keywords/>
  <dc:description/>
  <cp:lastModifiedBy>Suzana Zupancic-Christie</cp:lastModifiedBy>
  <cp:revision>7</cp:revision>
  <dcterms:created xsi:type="dcterms:W3CDTF">2025-12-01T20:48:00Z</dcterms:created>
  <dcterms:modified xsi:type="dcterms:W3CDTF">2025-12-16T13:56:00Z</dcterms:modified>
</cp:coreProperties>
</file>