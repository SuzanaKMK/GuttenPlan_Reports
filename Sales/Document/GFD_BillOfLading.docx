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4"/>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0798"/>
      </w:tblGrid>
      <w:tr w:rsidR="00D717A3" w:rsidTr="00706DCE" w14:paraId="6813F2C1" w14:textId="77777777">
        <w:tc>
          <w:tcPr>
            <w:tcW w:w="10798" w:type="dxa"/>
            <w:tcBorders>
              <w:bottom w:val="single" w:color="auto" w:sz="4" w:space="0"/>
            </w:tcBorders>
          </w:tcPr>
          <w:tbl>
            <w:tblPr>
              <w:tblStyle w:val="ChadStyle"/>
              <w:tblpPr w:leftFromText="180" w:rightFromText="180" w:vertAnchor="text" w:horzAnchor="margin" w:tblpY="115"/>
              <w:tblW w:w="10788" w:type="dxa"/>
              <w:tblLayout w:type="fixed"/>
              <w:tblLook w:val="0480" w:firstRow="0" w:lastRow="0" w:firstColumn="1" w:lastColumn="0" w:noHBand="0" w:noVBand="1"/>
            </w:tblPr>
            <w:tblGrid>
              <w:gridCol w:w="985"/>
              <w:gridCol w:w="3330"/>
              <w:gridCol w:w="1170"/>
              <w:gridCol w:w="900"/>
              <w:gridCol w:w="1080"/>
              <w:gridCol w:w="1182"/>
              <w:gridCol w:w="994"/>
              <w:gridCol w:w="1147"/>
            </w:tblGrid>
            <w:sdt>
              <w:sdtPr>
                <w:rPr>
                  <w:rFonts w:cstheme="minorHAnsi"/>
                  <w:sz w:val="16"/>
                  <w:szCs w:val="16"/>
                </w:rPr>
                <w:alias w:val="#Nav: /Header/TempLinesToPrint"/>
                <w:tag w:val="#Nav: KMKBillOfLading/50050"/>
                <w:id w:val="1194731379"/>
                <w15:dataBinding w:prefixMappings="xmlns:ns0='urn:microsoft-dynamics-nav/reports/KMKBillOfLading/50050/' " w:xpath="/ns0:NavWordReportXmlPart[1]/ns0:Header[1]/ns0:TempLinesToPrint" w:storeItemID="{D922E860-D068-4BD3-9732-2F38B9BCAAAA}"/>
                <w15:repeatingSection/>
              </w:sdtPr>
              <w:sdtContent>
                <w:sdt>
                  <w:sdtPr>
                    <w:rPr>
                      <w:rFonts w:cstheme="minorHAnsi"/>
                      <w:sz w:val="16"/>
                      <w:szCs w:val="16"/>
                    </w:rPr>
                    <w:id w:val="-1933588523"/>
                    <w:placeholder>
                      <w:docPart w:val="2802100E110B4F73884E6D78FE05F15A"/>
                    </w:placeholder>
                    <w15:repeatingSectionItem/>
                  </w:sdtPr>
                  <w:sdtContent>
                    <w:tr w:rsidRPr="00426D83" w:rsidR="00D717A3" w:rsidTr="00706DCE" w14:paraId="666659E7" w14:textId="77777777">
                      <w:trPr>
                        <w:trHeight w:val="170"/>
                      </w:trPr>
                      <w:sdt>
                        <w:sdtPr>
                          <w:rPr>
                            <w:rFonts w:cstheme="minorHAnsi"/>
                            <w:sz w:val="16"/>
                            <w:szCs w:val="16"/>
                          </w:rPr>
                          <w:alias w:val="#Nav: /Header/TempLinesToPrint/ItemNo_Line"/>
                          <w:tag w:val="#Nav: KMKBillOfLading/50050"/>
                          <w:id w:val="-2057612720"/>
                          <w:placeholder>
                            <w:docPart w:val="47738F541668491B8313988FDB6A77F4"/>
                          </w:placeholder>
                          <w:dataBinding w:prefixMappings="xmlns:ns0='urn:microsoft-dynamics-nav/reports/KMKBillOfLading/50050/'" w:xpath="/ns0:NavWordReportXmlPart[1]/ns0:Header[1]/ns0:TempLinesToPrint[1]/ns0:ItemNo_Line[1]" w:storeItemID="{D922E860-D068-4BD3-9732-2F38B9BCAAAA}"/>
                          <w:text/>
                        </w:sdtPr>
                        <w:sdtContent>
                          <w:tc>
                            <w:tcPr>
                              <w:cnfStyle w:val="001000000000" w:firstRow="0" w:lastRow="0" w:firstColumn="1" w:lastColumn="0" w:oddVBand="0" w:evenVBand="0" w:oddHBand="0" w:evenHBand="0" w:firstRowFirstColumn="0" w:firstRowLastColumn="0" w:lastRowFirstColumn="0" w:lastRowLastColumn="0"/>
                              <w:tcW w:w="985" w:type="dxa"/>
                            </w:tcPr>
                            <w:p w:rsidR="00D717A3" w:rsidP="00BF5D94" w:rsidRDefault="00D717A3" w14:paraId="61961967" w14:textId="77777777">
                              <w:pPr>
                                <w:rPr>
                                  <w:rFonts w:cstheme="minorHAnsi"/>
                                  <w:sz w:val="16"/>
                                  <w:szCs w:val="16"/>
                                </w:rPr>
                              </w:pPr>
                              <w:proofErr w:type="spellStart"/>
                              <w:r>
                                <w:rPr>
                                  <w:rFonts w:cstheme="minorHAnsi"/>
                                  <w:sz w:val="16"/>
                                  <w:szCs w:val="16"/>
                                </w:rPr>
                                <w:t>ItemNo_Line</w:t>
                              </w:r>
                              <w:proofErr w:type="spellEnd"/>
                            </w:p>
                          </w:tc>
                        </w:sdtContent>
                      </w:sdt>
                      <w:sdt>
                        <w:sdtPr>
                          <w:rPr>
                            <w:rFonts w:cstheme="minorHAnsi"/>
                            <w:sz w:val="16"/>
                            <w:szCs w:val="16"/>
                          </w:rPr>
                          <w:alias w:val="#Nav: /Header/TempLinesToPrint/Description_Line"/>
                          <w:tag w:val="#Nav: KMKBillOfLading/50050"/>
                          <w:id w:val="-1035727327"/>
                          <w:placeholder>
                            <w:docPart w:val="47738F541668491B8313988FDB6A77F4"/>
                          </w:placeholder>
                          <w:dataBinding w:prefixMappings="xmlns:ns0='urn:microsoft-dynamics-nav/reports/KMKBillOfLading/50050/'" w:xpath="/ns0:NavWordReportXmlPart[1]/ns0:Header[1]/ns0:TempLinesToPrint[1]/ns0:Description_Line[1]" w:storeItemID="{D922E860-D068-4BD3-9732-2F38B9BCAAAA}"/>
                          <w:text/>
                        </w:sdtPr>
                        <w:sdtContent>
                          <w:tc>
                            <w:tcPr>
                              <w:tcW w:w="3330" w:type="dxa"/>
                            </w:tcPr>
                            <w:p w:rsidRPr="00C27E8D" w:rsidR="00D717A3" w:rsidP="00BF5D94" w:rsidRDefault="00D717A3" w14:paraId="5659758F" w14:textId="12EFC1E2">
                              <w:pPr>
                                <w:jc w:val="left"/>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Description_Line</w:t>
                              </w:r>
                              <w:proofErr w:type="spellEnd"/>
                            </w:p>
                          </w:tc>
                        </w:sdtContent>
                      </w:sdt>
                      <w:sdt>
                        <w:sdtPr>
                          <w:rPr>
                            <w:rFonts w:cstheme="minorHAnsi"/>
                            <w:sz w:val="16"/>
                            <w:szCs w:val="16"/>
                          </w:rPr>
                          <w:alias w:val="#Nav: /Header/TempLinesToPrint/Quantity_Shipped"/>
                          <w:tag w:val="#Nav: KMKBillOfLading/50050"/>
                          <w:id w:val="1568541575"/>
                          <w:placeholder>
                            <w:docPart w:val="47738F541668491B8313988FDB6A77F4"/>
                          </w:placeholder>
                          <w:dataBinding w:prefixMappings="xmlns:ns0='urn:microsoft-dynamics-nav/reports/KMKBillOfLading/50050/'" w:xpath="/ns0:NavWordReportXmlPart[1]/ns0:Header[1]/ns0:TempLinesToPrint[1]/ns0:Quantity_Shipped[1]" w:storeItemID="{D922E860-D068-4BD3-9732-2F38B9BCAAAA}"/>
                          <w:text/>
                        </w:sdtPr>
                        <w:sdtContent>
                          <w:tc>
                            <w:tcPr>
                              <w:tcW w:w="1170" w:type="dxa"/>
                            </w:tcPr>
                            <w:p w:rsidR="00D717A3" w:rsidP="00BF5D94" w:rsidRDefault="00D717A3" w14:paraId="40FFD36E" w14:textId="7777777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Quantity_Shipped</w:t>
                              </w:r>
                              <w:proofErr w:type="spellEnd"/>
                            </w:p>
                          </w:tc>
                        </w:sdtContent>
                      </w:sdt>
                      <w:sdt>
                        <w:sdtPr>
                          <w:rPr>
                            <w:rFonts w:cstheme="minorHAnsi"/>
                            <w:sz w:val="16"/>
                            <w:szCs w:val="16"/>
                          </w:rPr>
                          <w:alias w:val="#Nav: /Header/TempLinesToPrint/LotQty"/>
                          <w:tag w:val="#Nav: KMKBillOfLading/50050"/>
                          <w:id w:val="-571971322"/>
                          <w:placeholder>
                            <w:docPart w:val="47738F541668491B8313988FDB6A77F4"/>
                          </w:placeholder>
                          <w:dataBinding w:prefixMappings="xmlns:ns0='urn:microsoft-dynamics-nav/reports/KMKBillOfLading/50050/'" w:xpath="/ns0:NavWordReportXmlPart[1]/ns0:Header[1]/ns0:TempLinesToPrint[1]/ns0:LotQty[1]" w:storeItemID="{D922E860-D068-4BD3-9732-2F38B9BCAAAA}"/>
                          <w:text/>
                        </w:sdtPr>
                        <w:sdtContent>
                          <w:tc>
                            <w:tcPr>
                              <w:tcW w:w="900" w:type="dxa"/>
                            </w:tcPr>
                            <w:p w:rsidRPr="00C27E8D" w:rsidR="00D717A3" w:rsidP="00BF5D94" w:rsidRDefault="00D717A3" w14:paraId="315EECB1" w14:textId="7777777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LotQty</w:t>
                              </w:r>
                              <w:proofErr w:type="spellEnd"/>
                            </w:p>
                          </w:tc>
                        </w:sdtContent>
                      </w:sdt>
                      <w:sdt>
                        <w:sdtPr>
                          <w:rPr>
                            <w:rFonts w:cstheme="minorHAnsi"/>
                            <w:sz w:val="16"/>
                            <w:szCs w:val="16"/>
                          </w:rPr>
                          <w:alias w:val="#Nav: /Header/TempLinesToPrint/LotNo"/>
                          <w:tag w:val="#Nav: KMKBillOfLading/50050"/>
                          <w:id w:val="-571045454"/>
                          <w:placeholder>
                            <w:docPart w:val="47738F541668491B8313988FDB6A77F4"/>
                          </w:placeholder>
                          <w:dataBinding w:prefixMappings="xmlns:ns0='urn:microsoft-dynamics-nav/reports/KMKBillOfLading/50050/'" w:xpath="/ns0:NavWordReportXmlPart[1]/ns0:Header[1]/ns0:TempLinesToPrint[1]/ns0:LotNo[1]" w:storeItemID="{D922E860-D068-4BD3-9732-2F38B9BCAAAA}"/>
                          <w:text/>
                        </w:sdtPr>
                        <w:sdtContent>
                          <w:tc>
                            <w:tcPr>
                              <w:tcW w:w="1080" w:type="dxa"/>
                            </w:tcPr>
                            <w:p w:rsidRPr="00C27E8D" w:rsidR="00D717A3" w:rsidP="00BF5D94" w:rsidRDefault="00D717A3" w14:paraId="21AB11F4" w14:textId="7777777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LotNo</w:t>
                              </w:r>
                              <w:proofErr w:type="spellEnd"/>
                            </w:p>
                          </w:tc>
                        </w:sdtContent>
                      </w:sdt>
                      <w:sdt>
                        <w:sdtPr>
                          <w:rPr>
                            <w:rFonts w:cstheme="minorHAnsi"/>
                            <w:sz w:val="16"/>
                            <w:szCs w:val="16"/>
                          </w:rPr>
                          <w:alias w:val="#Nav: /Header/TempLinesToPrint/MfgDate_LotInfo"/>
                          <w:tag w:val="#Nav: KMKBillOfLading/50050"/>
                          <w:id w:val="1876343637"/>
                          <w:placeholder>
                            <w:docPart w:val="47738F541668491B8313988FDB6A77F4"/>
                          </w:placeholder>
                          <w:dataBinding w:prefixMappings="xmlns:ns0='urn:microsoft-dynamics-nav/reports/KMKBillOfLading/50050/'" w:xpath="/ns0:NavWordReportXmlPart[1]/ns0:Header[1]/ns0:TempLinesToPrint[1]/ns0:MfgDate_LotInfo[1]" w:storeItemID="{D922E860-D068-4BD3-9732-2F38B9BCAAAA}"/>
                          <w:text/>
                        </w:sdtPr>
                        <w:sdtContent>
                          <w:tc>
                            <w:tcPr>
                              <w:tcW w:w="1182" w:type="dxa"/>
                            </w:tcPr>
                            <w:p w:rsidRPr="00C27E8D" w:rsidR="00D717A3" w:rsidP="00BF5D94" w:rsidRDefault="00D717A3" w14:paraId="3ADC7457" w14:textId="7777777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MfgDate_LotInfo</w:t>
                              </w:r>
                              <w:proofErr w:type="spellEnd"/>
                            </w:p>
                          </w:tc>
                        </w:sdtContent>
                      </w:sdt>
                      <w:sdt>
                        <w:sdtPr>
                          <w:rPr>
                            <w:rFonts w:cstheme="minorHAnsi"/>
                            <w:sz w:val="16"/>
                            <w:szCs w:val="16"/>
                          </w:rPr>
                          <w:alias w:val="#Nav: /Header/TempLinesToPrint/LotExpDate"/>
                          <w:tag w:val="#Nav: KMKBillOfLading/50050"/>
                          <w:id w:val="-1223520744"/>
                          <w:placeholder>
                            <w:docPart w:val="47738F541668491B8313988FDB6A77F4"/>
                          </w:placeholder>
                          <w:dataBinding w:prefixMappings="xmlns:ns0='urn:microsoft-dynamics-nav/reports/KMKBillOfLading/50050/'" w:xpath="/ns0:NavWordReportXmlPart[1]/ns0:Header[1]/ns0:TempLinesToPrint[1]/ns0:LotExpDate[1]" w:storeItemID="{D922E860-D068-4BD3-9732-2F38B9BCAAAA}"/>
                          <w:text/>
                        </w:sdtPr>
                        <w:sdtContent>
                          <w:tc>
                            <w:tcPr>
                              <w:tcW w:w="994" w:type="dxa"/>
                            </w:tcPr>
                            <w:p w:rsidRPr="00C27E8D" w:rsidR="00D717A3" w:rsidP="00BF5D94" w:rsidRDefault="00D717A3" w14:paraId="3667F803" w14:textId="7777777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LotExpDate</w:t>
                              </w:r>
                              <w:proofErr w:type="spellEnd"/>
                            </w:p>
                          </w:tc>
                        </w:sdtContent>
                      </w:sdt>
                      <w:sdt>
                        <w:sdtPr>
                          <w:rPr>
                            <w:rFonts w:cstheme="minorHAnsi"/>
                            <w:sz w:val="16"/>
                            <w:szCs w:val="16"/>
                          </w:rPr>
                          <w:alias w:val="#Nav: /Header/TempLinesToPrint/ShipWeight"/>
                          <w:tag w:val="#Nav: KMKBillOfLading/50050"/>
                          <w:id w:val="1026598602"/>
                          <w:placeholder>
                            <w:docPart w:val="47738F541668491B8313988FDB6A77F4"/>
                          </w:placeholder>
                          <w:dataBinding w:prefixMappings="xmlns:ns0='urn:microsoft-dynamics-nav/reports/KMKBillOfLading/50050/'" w:xpath="/ns0:NavWordReportXmlPart[1]/ns0:Header[1]/ns0:TempLinesToPrint[1]/ns0:ShipWeight[1]" w:storeItemID="{D922E860-D068-4BD3-9732-2F38B9BCAAAA}"/>
                          <w:text/>
                        </w:sdtPr>
                        <w:sdtContent>
                          <w:tc>
                            <w:tcPr>
                              <w:tcW w:w="1147" w:type="dxa"/>
                            </w:tcPr>
                            <w:p w:rsidRPr="00C27E8D" w:rsidR="00D717A3" w:rsidP="00BF5D94" w:rsidRDefault="00D717A3" w14:paraId="4DA24CBA" w14:textId="7777777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ShipWeight</w:t>
                              </w:r>
                              <w:proofErr w:type="spellEnd"/>
                            </w:p>
                          </w:tc>
                        </w:sdtContent>
                      </w:sdt>
                    </w:tr>
                  </w:sdtContent>
                </w:sdt>
              </w:sdtContent>
            </w:sdt>
          </w:tbl>
          <w:p w:rsidR="00D717A3" w:rsidP="00D717A3" w:rsidRDefault="00D717A3" w14:paraId="7F93E70E" w14:textId="77777777"/>
        </w:tc>
      </w:tr>
      <w:tr w:rsidR="00D717A3" w:rsidTr="00706DCE" w14:paraId="2D92A26F" w14:textId="77777777">
        <w:tc>
          <w:tcPr>
            <w:tcW w:w="10798" w:type="dxa"/>
            <w:tcBorders>
              <w:top w:val="single" w:color="auto" w:sz="4" w:space="0"/>
            </w:tcBorders>
          </w:tcPr>
          <w:p w:rsidRPr="00690669" w:rsidR="00D717A3" w:rsidP="00D717A3" w:rsidRDefault="00D717A3" w14:paraId="6054BAE4" w14:textId="77777777">
            <w:pPr>
              <w:rPr>
                <w:sz w:val="2"/>
                <w:szCs w:val="2"/>
              </w:rPr>
            </w:pPr>
          </w:p>
        </w:tc>
      </w:tr>
    </w:tbl>
    <w:p w:rsidR="000256A4" w:rsidP="00050B24" w:rsidRDefault="000256A4" w14:paraId="53C9FF1B" w14:textId="4376921D"/>
    <w:sectPr w:rsidR="000256A4" w:rsidSect="00D717A3">
      <w:headerReference w:type="even" r:id="rId8"/>
      <w:headerReference w:type="default" r:id="rId9"/>
      <w:footerReference w:type="even" r:id="rId10"/>
      <w:footerReference w:type="default" r:id="rId11"/>
      <w:headerReference w:type="first" r:id="rId12"/>
      <w:footerReference w:type="first" r:id="rId13"/>
      <w:pgSz w:w="12240" w:h="15840" w:code="1"/>
      <w:pgMar w:top="1440" w:right="720" w:bottom="720" w:left="720" w:header="576"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249A" w:rsidP="00E40C63" w:rsidRDefault="007E249A" w14:paraId="5F29A137" w14:textId="77777777">
      <w:pPr>
        <w:spacing w:after="0" w:line="240" w:lineRule="auto"/>
      </w:pPr>
      <w:r>
        <w:separator/>
      </w:r>
    </w:p>
  </w:endnote>
  <w:endnote w:type="continuationSeparator" w:id="0">
    <w:p w:rsidR="007E249A" w:rsidP="00E40C63" w:rsidRDefault="007E249A" w14:paraId="26EB81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1945" w:rsidRDefault="00AD1945" w14:paraId="0056085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43" w:type="dxa"/>
        <w:right w:w="43" w:type="dxa"/>
      </w:tblCellMar>
      <w:tblLook w:val="04A0" w:firstRow="1" w:lastRow="0" w:firstColumn="1" w:lastColumn="0" w:noHBand="0" w:noVBand="1"/>
    </w:tblPr>
    <w:tblGrid>
      <w:gridCol w:w="1038"/>
      <w:gridCol w:w="1043"/>
      <w:gridCol w:w="1138"/>
      <w:gridCol w:w="1423"/>
      <w:gridCol w:w="793"/>
      <w:gridCol w:w="724"/>
      <w:gridCol w:w="3016"/>
      <w:gridCol w:w="1696"/>
    </w:tblGrid>
    <w:tr w:rsidRPr="00426D83" w:rsidR="003120E4" w:rsidTr="003120E4" w14:paraId="47FBC9B3" w14:textId="77777777">
      <w:trPr>
        <w:trHeight w:val="216" w:hRule="exact"/>
        <w:tblHeader/>
        <w:jc w:val="center"/>
      </w:trPr>
      <w:tc>
        <w:tcPr>
          <w:tcW w:w="5435" w:type="dxa"/>
          <w:gridSpan w:val="5"/>
          <w:tcBorders>
            <w:top w:val="single" w:color="auto" w:sz="4" w:space="0"/>
            <w:right w:val="nil"/>
          </w:tcBorders>
          <w:tcMar>
            <w:top w:w="29" w:type="dxa"/>
            <w:left w:w="29" w:type="dxa"/>
            <w:bottom w:w="29" w:type="dxa"/>
            <w:right w:w="29" w:type="dxa"/>
          </w:tcMar>
          <w:vAlign w:val="center"/>
        </w:tcPr>
        <w:p w:rsidRPr="006F6F9B" w:rsidR="003120E4" w:rsidP="00F57D2C" w:rsidRDefault="003120E4" w14:paraId="488E4E03" w14:textId="11262687">
          <w:pPr>
            <w:spacing w:after="0" w:line="200" w:lineRule="exact"/>
            <w:rPr>
              <w:rFonts w:ascii="Calibri" w:hAnsi="Calibri" w:eastAsia="Times New Roman" w:cs="Times New Roman"/>
              <w:b/>
              <w:spacing w:val="4"/>
              <w:sz w:val="18"/>
              <w:szCs w:val="18"/>
            </w:rPr>
          </w:pPr>
          <w:r w:rsidRPr="006F6F9B">
            <w:rPr>
              <w:rFonts w:ascii="Calibri" w:hAnsi="Calibri" w:eastAsia="Times New Roman" w:cs="Times New Roman"/>
              <w:bCs/>
              <w:i/>
              <w:iCs/>
              <w:color w:val="5B9BD5" w:themeColor="accent1"/>
              <w:spacing w:val="4"/>
              <w:sz w:val="16"/>
              <w:szCs w:val="16"/>
            </w:rPr>
            <w:t xml:space="preserve">          </w:t>
          </w:r>
          <w:r w:rsidRPr="006F6F9B">
            <w:rPr>
              <w:rFonts w:ascii="Calibri" w:hAnsi="Calibri" w:eastAsia="Times New Roman" w:cs="Times New Roman"/>
              <w:bCs/>
              <w:i/>
              <w:iCs/>
              <w:color w:val="262626" w:themeColor="text1" w:themeTint="D9"/>
              <w:spacing w:val="4"/>
              <w:sz w:val="16"/>
              <w:szCs w:val="16"/>
            </w:rPr>
            <w:t>**** If applicable ***</w:t>
          </w:r>
          <w:r w:rsidRPr="006F6F9B" w:rsidR="006B078A">
            <w:rPr>
              <w:rFonts w:ascii="Calibri" w:hAnsi="Calibri" w:eastAsia="Times New Roman" w:cs="Times New Roman"/>
              <w:bCs/>
              <w:i/>
              <w:iCs/>
              <w:color w:val="262626" w:themeColor="text1" w:themeTint="D9"/>
              <w:spacing w:val="4"/>
              <w:sz w:val="16"/>
              <w:szCs w:val="16"/>
            </w:rPr>
            <w:t xml:space="preserve">* </w:t>
          </w:r>
          <w:r w:rsidRPr="006F6F9B" w:rsidR="006B078A">
            <w:rPr>
              <w:rFonts w:ascii="Calibri" w:hAnsi="Calibri" w:eastAsia="Times New Roman" w:cs="Times New Roman"/>
              <w:b/>
              <w:color w:val="262626" w:themeColor="text1" w:themeTint="D9"/>
              <w:spacing w:val="4"/>
              <w:sz w:val="18"/>
              <w:szCs w:val="18"/>
            </w:rPr>
            <w:t>Temp</w:t>
          </w:r>
          <w:r w:rsidRPr="006F6F9B">
            <w:rPr>
              <w:rFonts w:ascii="Calibri" w:hAnsi="Calibri" w:eastAsia="Times New Roman" w:cs="Times New Roman"/>
              <w:b/>
              <w:color w:val="262626" w:themeColor="text1" w:themeTint="D9"/>
              <w:spacing w:val="4"/>
              <w:sz w:val="18"/>
              <w:szCs w:val="18"/>
            </w:rPr>
            <w:t xml:space="preserve"> Tale No</w:t>
          </w:r>
          <w:r w:rsidRPr="006F6F9B">
            <w:rPr>
              <w:rFonts w:ascii="Calibri" w:hAnsi="Calibri" w:eastAsia="Times New Roman" w:cs="Times New Roman"/>
              <w:b/>
              <w:color w:val="0D0D0D" w:themeColor="text1" w:themeTint="F2"/>
              <w:spacing w:val="4"/>
              <w:sz w:val="18"/>
              <w:szCs w:val="18"/>
            </w:rPr>
            <w:t xml:space="preserve">.: </w:t>
          </w:r>
          <w:r w:rsidRPr="006F6F9B">
            <w:rPr>
              <w:rFonts w:ascii="Calibri" w:hAnsi="Calibri" w:eastAsia="Times New Roman" w:cs="Times New Roman"/>
              <w:bCs/>
              <w:color w:val="0D0D0D" w:themeColor="text1" w:themeTint="F2"/>
              <w:spacing w:val="4"/>
              <w:sz w:val="18"/>
              <w:szCs w:val="18"/>
            </w:rPr>
            <w:t xml:space="preserve"> </w:t>
          </w:r>
          <w:sdt>
            <w:sdtPr>
              <w:rPr>
                <w:rFonts w:ascii="Calibri" w:hAnsi="Calibri" w:eastAsia="Times New Roman" w:cs="Times New Roman"/>
                <w:b/>
                <w:color w:val="0D0D0D" w:themeColor="text1" w:themeTint="F2"/>
                <w:spacing w:val="4"/>
                <w:sz w:val="18"/>
                <w:szCs w:val="18"/>
              </w:rPr>
              <w:alias w:val="#Nav: /Header/TempTaleNo"/>
              <w:tag w:val="#Nav: KMKBillOfLading/50050"/>
              <w:id w:val="-2061248022"/>
              <w:placeholder>
                <w:docPart w:val="DefaultPlaceholder_-1854013440"/>
              </w:placeholder>
              <w:dataBinding w:prefixMappings="xmlns:ns0='urn:microsoft-dynamics-nav/reports/KMKBillOfLading/50050/'" w:xpath="/ns0:NavWordReportXmlPart[1]/ns0:Header[1]/ns0:TempTaleNo[1]" w:storeItemID="{D922E860-D068-4BD3-9732-2F38B9BCAAAA}"/>
              <w:text/>
            </w:sdtPr>
            <w:sdtContent>
              <w:proofErr w:type="spellStart"/>
              <w:r w:rsidRPr="00D12B98" w:rsidR="00D12B98">
                <w:rPr>
                  <w:rFonts w:ascii="Calibri" w:hAnsi="Calibri" w:eastAsia="Times New Roman" w:cs="Times New Roman"/>
                  <w:b/>
                  <w:color w:val="0D0D0D" w:themeColor="text1" w:themeTint="F2"/>
                  <w:spacing w:val="4"/>
                  <w:sz w:val="18"/>
                  <w:szCs w:val="18"/>
                </w:rPr>
                <w:t>TempTaleNo</w:t>
              </w:r>
              <w:proofErr w:type="spellEnd"/>
            </w:sdtContent>
          </w:sdt>
        </w:p>
      </w:tc>
      <w:tc>
        <w:tcPr>
          <w:tcW w:w="5436" w:type="dxa"/>
          <w:gridSpan w:val="3"/>
          <w:tcBorders>
            <w:top w:val="single" w:color="auto" w:sz="4" w:space="0"/>
            <w:left w:val="nil"/>
          </w:tcBorders>
          <w:vAlign w:val="center"/>
        </w:tcPr>
        <w:p w:rsidRPr="006F6F9B" w:rsidR="003120E4" w:rsidP="003120E4" w:rsidRDefault="003120E4" w14:paraId="361E6B01" w14:textId="5BB4494D">
          <w:pPr>
            <w:spacing w:after="0" w:line="200" w:lineRule="exact"/>
            <w:jc w:val="right"/>
            <w:rPr>
              <w:rFonts w:ascii="Calibri" w:hAnsi="Calibri" w:eastAsia="Times New Roman" w:cs="Times New Roman"/>
              <w:b/>
              <w:spacing w:val="4"/>
              <w:sz w:val="18"/>
              <w:szCs w:val="18"/>
            </w:rPr>
          </w:pPr>
          <w:r w:rsidRPr="006F6F9B">
            <w:rPr>
              <w:rFonts w:ascii="Calibri" w:hAnsi="Calibri" w:eastAsia="Times New Roman" w:cs="Times New Roman"/>
              <w:b/>
              <w:spacing w:val="4"/>
              <w:sz w:val="18"/>
              <w:szCs w:val="18"/>
            </w:rPr>
            <w:t xml:space="preserve">Seal No.:   </w:t>
          </w:r>
          <w:sdt>
            <w:sdtPr>
              <w:rPr>
                <w:rFonts w:ascii="Calibri" w:hAnsi="Calibri" w:eastAsia="Times New Roman" w:cs="Times New Roman"/>
                <w:b/>
                <w:spacing w:val="4"/>
                <w:sz w:val="18"/>
                <w:szCs w:val="18"/>
              </w:rPr>
              <w:alias w:val="#Nav: /Header/SealNo"/>
              <w:tag w:val="#Nav: KMKBillOfLading/50050"/>
              <w:id w:val="1692332279"/>
              <w:placeholder>
                <w:docPart w:val="DefaultPlaceholder_-1854013440"/>
              </w:placeholder>
              <w:dataBinding w:prefixMappings="xmlns:ns0='urn:microsoft-dynamics-nav/reports/KMKBillOfLading/50050/'" w:xpath="/ns0:NavWordReportXmlPart[1]/ns0:Header[1]/ns0:SealNo[1]" w:storeItemID="{D922E860-D068-4BD3-9732-2F38B9BCAAAA}"/>
              <w:text/>
            </w:sdtPr>
            <w:sdtContent>
              <w:proofErr w:type="spellStart"/>
              <w:r w:rsidR="00D12B98">
                <w:rPr>
                  <w:rFonts w:ascii="Calibri" w:hAnsi="Calibri" w:eastAsia="Times New Roman" w:cs="Times New Roman"/>
                  <w:b/>
                  <w:spacing w:val="4"/>
                  <w:sz w:val="18"/>
                  <w:szCs w:val="18"/>
                </w:rPr>
                <w:t>SealNo</w:t>
              </w:r>
              <w:proofErr w:type="spellEnd"/>
            </w:sdtContent>
          </w:sdt>
        </w:p>
      </w:tc>
    </w:tr>
    <w:tr w:rsidRPr="00426D83" w:rsidR="00847369" w:rsidTr="006021F4" w14:paraId="1D76C9F7" w14:textId="77777777">
      <w:trPr>
        <w:trHeight w:val="432" w:hRule="exact"/>
        <w:tblHeader/>
        <w:jc w:val="center"/>
      </w:trPr>
      <w:tc>
        <w:tcPr>
          <w:tcW w:w="10871" w:type="dxa"/>
          <w:gridSpan w:val="8"/>
          <w:tcBorders>
            <w:top w:val="single" w:color="auto" w:sz="4" w:space="0"/>
            <w:left w:val="single" w:color="auto" w:sz="4" w:space="0"/>
          </w:tcBorders>
          <w:tcMar>
            <w:top w:w="29" w:type="dxa"/>
            <w:left w:w="29" w:type="dxa"/>
            <w:bottom w:w="29" w:type="dxa"/>
            <w:right w:w="29" w:type="dxa"/>
          </w:tcMar>
          <w:vAlign w:val="center"/>
        </w:tcPr>
        <w:p w:rsidRPr="00E62D68" w:rsidR="007F2539" w:rsidP="00ED096C" w:rsidRDefault="007F2539" w14:paraId="18E49BD7" w14:textId="77777777">
          <w:pPr>
            <w:spacing w:after="0" w:line="200" w:lineRule="exact"/>
            <w:rPr>
              <w:rFonts w:ascii="Calibri" w:hAnsi="Calibri" w:eastAsia="Times New Roman" w:cs="Times New Roman"/>
              <w:b/>
              <w:spacing w:val="4"/>
              <w:sz w:val="14"/>
              <w:szCs w:val="12"/>
            </w:rPr>
          </w:pPr>
          <w:r w:rsidRPr="00E62D68">
            <w:rPr>
              <w:rFonts w:ascii="Calibri" w:hAnsi="Calibri" w:eastAsia="Times New Roman" w:cs="Times New Roman"/>
              <w:b/>
              <w:spacing w:val="4"/>
              <w:sz w:val="14"/>
              <w:szCs w:val="12"/>
            </w:rPr>
            <w:t>**SPECIAL INSTRUCTIONS**</w:t>
          </w:r>
        </w:p>
        <w:p w:rsidRPr="00BE5FAB" w:rsidR="007F2539" w:rsidP="001B422C" w:rsidRDefault="007F2539" w14:paraId="153B429A" w14:textId="2A572005">
          <w:pPr>
            <w:spacing w:after="0" w:line="200" w:lineRule="exact"/>
            <w:jc w:val="center"/>
            <w:rPr>
              <w:rFonts w:ascii="Calibri" w:hAnsi="Calibri" w:eastAsia="Times New Roman" w:cs="Times New Roman"/>
              <w:smallCaps/>
              <w:spacing w:val="4"/>
              <w:sz w:val="12"/>
              <w:szCs w:val="12"/>
            </w:rPr>
          </w:pPr>
          <w:r w:rsidRPr="00BE5FAB">
            <w:rPr>
              <w:rFonts w:ascii="Calibri" w:hAnsi="Calibri" w:eastAsia="Times New Roman" w:cs="Times New Roman"/>
              <w:b/>
              <w:smallCaps/>
              <w:color w:val="A6A6A6" w:themeColor="background1" w:themeShade="A6"/>
              <w:spacing w:val="4"/>
              <w:sz w:val="24"/>
              <w:szCs w:val="24"/>
            </w:rPr>
            <w:t>frozen</w:t>
          </w:r>
          <w:r>
            <w:rPr>
              <w:rFonts w:ascii="Calibri" w:hAnsi="Calibri" w:eastAsia="Times New Roman" w:cs="Times New Roman"/>
              <w:b/>
              <w:smallCaps/>
              <w:color w:val="A6A6A6" w:themeColor="background1" w:themeShade="A6"/>
              <w:spacing w:val="4"/>
              <w:sz w:val="24"/>
              <w:szCs w:val="24"/>
            </w:rPr>
            <w:t xml:space="preserve"> food stuffs</w:t>
          </w:r>
          <w:r w:rsidRPr="00BE5FAB">
            <w:rPr>
              <w:rFonts w:ascii="Calibri" w:hAnsi="Calibri" w:eastAsia="Times New Roman" w:cs="Times New Roman"/>
              <w:b/>
              <w:smallCaps/>
              <w:color w:val="A6A6A6" w:themeColor="background1" w:themeShade="A6"/>
              <w:spacing w:val="4"/>
              <w:sz w:val="24"/>
              <w:szCs w:val="24"/>
            </w:rPr>
            <w:t xml:space="preserve">. </w:t>
          </w:r>
          <w:r w:rsidRPr="00651D14">
            <w:rPr>
              <w:rFonts w:ascii="Calibri" w:hAnsi="Calibri" w:eastAsia="Times New Roman" w:cs="Times New Roman"/>
              <w:b/>
              <w:smallCaps/>
              <w:color w:val="FF0000"/>
              <w:spacing w:val="4"/>
              <w:sz w:val="24"/>
              <w:szCs w:val="24"/>
            </w:rPr>
            <w:t xml:space="preserve">maintain at </w:t>
          </w:r>
          <w:r w:rsidR="00876508">
            <w:rPr>
              <w:rFonts w:ascii="Calibri" w:hAnsi="Calibri" w:eastAsia="Times New Roman" w:cs="Times New Roman"/>
              <w:b/>
              <w:smallCaps/>
              <w:color w:val="FF0000"/>
              <w:spacing w:val="4"/>
              <w:sz w:val="24"/>
              <w:szCs w:val="24"/>
            </w:rPr>
            <w:t>-1</w:t>
          </w:r>
          <w:r w:rsidRPr="00651D14">
            <w:rPr>
              <w:rFonts w:ascii="Calibri" w:hAnsi="Calibri" w:eastAsia="Times New Roman" w:cs="Times New Roman"/>
              <w:b/>
              <w:smallCaps/>
              <w:color w:val="FF0000"/>
              <w:spacing w:val="4"/>
              <w:sz w:val="24"/>
              <w:szCs w:val="24"/>
            </w:rPr>
            <w:t>0°f</w:t>
          </w:r>
          <w:r w:rsidRPr="00BE5FAB">
            <w:rPr>
              <w:rFonts w:ascii="Calibri" w:hAnsi="Calibri" w:eastAsia="Times New Roman" w:cs="Times New Roman"/>
              <w:b/>
              <w:smallCaps/>
              <w:color w:val="A6A6A6" w:themeColor="background1" w:themeShade="A6"/>
              <w:spacing w:val="4"/>
              <w:sz w:val="24"/>
              <w:szCs w:val="24"/>
            </w:rPr>
            <w:t xml:space="preserve">. temperature logging devices onboard. </w:t>
          </w:r>
          <w:r w:rsidR="001B422C">
            <w:rPr>
              <w:rFonts w:ascii="Calibri" w:hAnsi="Calibri" w:eastAsia="Times New Roman" w:cs="Times New Roman"/>
              <w:b/>
              <w:smallCaps/>
              <w:color w:val="A6A6A6" w:themeColor="background1" w:themeShade="A6"/>
              <w:spacing w:val="4"/>
              <w:sz w:val="24"/>
              <w:szCs w:val="24"/>
            </w:rPr>
            <w:t>driver to apply seals.</w:t>
          </w:r>
        </w:p>
      </w:tc>
    </w:tr>
    <w:tr w:rsidRPr="00426D83" w:rsidR="00947345" w:rsidTr="006021F4" w14:paraId="249B19E7" w14:textId="77777777">
      <w:trPr>
        <w:trHeight w:val="288" w:hRule="exact"/>
        <w:tblHeader/>
        <w:jc w:val="center"/>
      </w:trPr>
      <w:tc>
        <w:tcPr>
          <w:tcW w:w="9175" w:type="dxa"/>
          <w:gridSpan w:val="7"/>
          <w:tcBorders>
            <w:left w:val="single" w:color="auto" w:sz="4" w:space="0"/>
            <w:bottom w:val="double" w:color="auto" w:sz="4" w:space="0"/>
          </w:tcBorders>
          <w:tcMar>
            <w:top w:w="14" w:type="dxa"/>
            <w:left w:w="29" w:type="dxa"/>
            <w:bottom w:w="14" w:type="dxa"/>
            <w:right w:w="29" w:type="dxa"/>
          </w:tcMar>
        </w:tcPr>
        <w:p w:rsidRPr="00B517A8" w:rsidR="00947345" w:rsidP="000856F0" w:rsidRDefault="000856F0" w14:paraId="712ECF29" w14:textId="0B53D523">
          <w:pPr>
            <w:tabs>
              <w:tab w:val="left" w:pos="675"/>
              <w:tab w:val="center" w:pos="4558"/>
            </w:tabs>
            <w:spacing w:after="0" w:line="240" w:lineRule="auto"/>
            <w:rPr>
              <w:rFonts w:ascii="Calibri" w:hAnsi="Calibri" w:eastAsia="Times New Roman" w:cs="Times New Roman"/>
              <w:b/>
              <w:spacing w:val="4"/>
              <w:sz w:val="16"/>
              <w:szCs w:val="16"/>
              <w:u w:val="single"/>
            </w:rPr>
          </w:pPr>
          <w:r>
            <w:rPr>
              <w:rFonts w:ascii="Calibri" w:hAnsi="Calibri" w:eastAsia="Times New Roman" w:cs="Times New Roman"/>
              <w:b/>
              <w:smallCaps/>
              <w:color w:val="A6A6A6" w:themeColor="background1" w:themeShade="A6"/>
              <w:spacing w:val="4"/>
              <w:sz w:val="24"/>
              <w:szCs w:val="24"/>
            </w:rPr>
            <w:tab/>
          </w:r>
          <w:r>
            <w:rPr>
              <w:rFonts w:ascii="Calibri" w:hAnsi="Calibri" w:eastAsia="Times New Roman" w:cs="Times New Roman"/>
              <w:b/>
              <w:smallCaps/>
              <w:color w:val="A6A6A6" w:themeColor="background1" w:themeShade="A6"/>
              <w:spacing w:val="4"/>
              <w:sz w:val="24"/>
              <w:szCs w:val="24"/>
            </w:rPr>
            <w:tab/>
          </w:r>
          <w:r w:rsidR="008547C5">
            <w:rPr>
              <w:rFonts w:ascii="Calibri" w:hAnsi="Calibri" w:eastAsia="Times New Roman" w:cs="Times New Roman"/>
              <w:b/>
              <w:smallCaps/>
              <w:color w:val="A6A6A6" w:themeColor="background1" w:themeShade="A6"/>
              <w:spacing w:val="4"/>
              <w:sz w:val="24"/>
              <w:szCs w:val="24"/>
            </w:rPr>
            <w:t>Discrepancies</w:t>
          </w:r>
          <w:r w:rsidR="002A11F7">
            <w:rPr>
              <w:rFonts w:ascii="Calibri" w:hAnsi="Calibri" w:eastAsia="Times New Roman" w:cs="Times New Roman"/>
              <w:b/>
              <w:smallCaps/>
              <w:color w:val="A6A6A6" w:themeColor="background1" w:themeShade="A6"/>
              <w:spacing w:val="4"/>
              <w:sz w:val="24"/>
              <w:szCs w:val="24"/>
            </w:rPr>
            <w:t xml:space="preserve"> to be Reported to </w:t>
          </w:r>
          <w:r w:rsidRPr="00F900ED" w:rsidR="002A11F7">
            <w:rPr>
              <w:rFonts w:ascii="Calibri" w:hAnsi="Calibri" w:eastAsia="Times New Roman" w:cs="Times New Roman"/>
              <w:b/>
              <w:smallCaps/>
              <w:color w:val="0070C0"/>
              <w:spacing w:val="4"/>
              <w:sz w:val="24"/>
              <w:szCs w:val="24"/>
            </w:rPr>
            <w:t xml:space="preserve">Orders@guttenplan.com </w:t>
          </w:r>
          <w:r w:rsidR="002A11F7">
            <w:rPr>
              <w:rFonts w:ascii="Calibri" w:hAnsi="Calibri" w:eastAsia="Times New Roman" w:cs="Times New Roman"/>
              <w:b/>
              <w:smallCaps/>
              <w:color w:val="A6A6A6" w:themeColor="background1" w:themeShade="A6"/>
              <w:spacing w:val="4"/>
              <w:sz w:val="24"/>
              <w:szCs w:val="24"/>
            </w:rPr>
            <w:t>At Time of Delivery</w:t>
          </w:r>
        </w:p>
      </w:tc>
      <w:tc>
        <w:tcPr>
          <w:tcW w:w="1696" w:type="dxa"/>
          <w:tcBorders>
            <w:bottom w:val="double" w:color="auto" w:sz="4" w:space="0"/>
          </w:tcBorders>
          <w:vAlign w:val="center"/>
        </w:tcPr>
        <w:p w:rsidRPr="00947345" w:rsidR="00947345" w:rsidP="00947345" w:rsidRDefault="00947345" w14:paraId="2BCE4E35" w14:textId="77777777">
          <w:pPr>
            <w:spacing w:after="0" w:line="240" w:lineRule="auto"/>
            <w:jc w:val="center"/>
            <w:rPr>
              <w:rFonts w:ascii="Calibri" w:hAnsi="Calibri" w:eastAsia="Times New Roman" w:cs="Times New Roman"/>
              <w:spacing w:val="4"/>
              <w:sz w:val="16"/>
              <w:szCs w:val="16"/>
              <w:u w:val="single"/>
            </w:rPr>
          </w:pPr>
          <w:r>
            <w:rPr>
              <w:rFonts w:ascii="Calibri" w:hAnsi="Calibri" w:eastAsia="Times New Roman" w:cs="Times New Roman"/>
              <w:caps/>
              <w:spacing w:val="4"/>
              <w:sz w:val="12"/>
              <w:szCs w:val="12"/>
            </w:rPr>
            <w:t>Date</w:t>
          </w:r>
        </w:p>
      </w:tc>
    </w:tr>
    <w:tr w:rsidRPr="00426D83" w:rsidR="00947345" w:rsidTr="006F6F9B" w14:paraId="0B848B19" w14:textId="77777777">
      <w:trPr>
        <w:trHeight w:val="288" w:hRule="exact"/>
        <w:tblHeader/>
        <w:jc w:val="center"/>
      </w:trPr>
      <w:tc>
        <w:tcPr>
          <w:tcW w:w="4642" w:type="dxa"/>
          <w:gridSpan w:val="4"/>
          <w:tcBorders>
            <w:top w:val="doub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847369" w:rsidR="00947345" w:rsidP="00947345" w:rsidRDefault="00947345" w14:paraId="6D3D73CE" w14:textId="77777777">
          <w:pPr>
            <w:spacing w:after="0" w:line="264" w:lineRule="auto"/>
            <w:rPr>
              <w:rFonts w:ascii="Calibri" w:hAnsi="Calibri" w:eastAsia="Times New Roman" w:cs="Times New Roman"/>
              <w:b/>
              <w:spacing w:val="4"/>
              <w:sz w:val="16"/>
              <w:szCs w:val="16"/>
            </w:rPr>
          </w:pPr>
          <w:r w:rsidRPr="00847369">
            <w:rPr>
              <w:rFonts w:ascii="Calibri" w:hAnsi="Calibri" w:eastAsia="Times New Roman" w:cs="Times New Roman"/>
              <w:b/>
              <w:spacing w:val="4"/>
              <w:sz w:val="16"/>
              <w:szCs w:val="16"/>
            </w:rPr>
            <w:t xml:space="preserve">FOR TRANSPORTATION PURPOSES ONLY </w:t>
          </w:r>
        </w:p>
      </w:tc>
      <w:tc>
        <w:tcPr>
          <w:tcW w:w="1517" w:type="dxa"/>
          <w:gridSpan w:val="2"/>
          <w:tcBorders>
            <w:top w:val="doub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69908B36" w14:textId="77777777">
          <w:pPr>
            <w:spacing w:after="0" w:line="264" w:lineRule="auto"/>
            <w:jc w:val="right"/>
            <w:rPr>
              <w:rFonts w:ascii="Calibri" w:hAnsi="Calibri" w:eastAsia="Times New Roman" w:cs="Times New Roman"/>
              <w:b/>
              <w:spacing w:val="4"/>
              <w:sz w:val="12"/>
              <w:szCs w:val="12"/>
            </w:rPr>
          </w:pPr>
          <w:r w:rsidRPr="00847369">
            <w:rPr>
              <w:rFonts w:ascii="Calibri" w:hAnsi="Calibri" w:eastAsia="Times New Roman" w:cs="Times New Roman"/>
              <w:caps/>
              <w:spacing w:val="4"/>
              <w:sz w:val="12"/>
              <w:szCs w:val="12"/>
            </w:rPr>
            <w:t>SHIPPER SIGNATURE</w:t>
          </w:r>
        </w:p>
      </w:tc>
      <w:sdt>
        <w:sdtPr>
          <w:rPr>
            <w:rFonts w:ascii="Freestyle Script" w:hAnsi="Freestyle Script" w:eastAsia="Times New Roman" w:cs="Times New Roman"/>
            <w:spacing w:val="4"/>
            <w:sz w:val="24"/>
            <w:szCs w:val="24"/>
          </w:rPr>
          <w:alias w:val="#Nav: /Header/GUI_to_BC_Sales_Line/GUIuserID"/>
          <w:tag w:val="#Nav: KMKBillOfLading/50050"/>
          <w:id w:val="-210420450"/>
          <w:placeholder>
            <w:docPart w:val="DefaultPlaceholder_-1854013440"/>
          </w:placeholder>
          <w:dataBinding w:prefixMappings="xmlns:ns0='urn:microsoft-dynamics-nav/reports/KMKBillOfLading/50050/'" w:xpath="/ns0:NavWordReportXmlPart[1]/ns0:Header[1]/ns0:GUI_to_BC_Sales_Line[1]/ns0:GUIuserID[1]" w:storeItemID="{D922E860-D068-4BD3-9732-2F38B9BCAAAA}"/>
          <w:text/>
        </w:sdtPr>
        <w:sdtContent>
          <w:tc>
            <w:tcPr>
              <w:tcW w:w="3016" w:type="dxa"/>
              <w:tcBorders>
                <w:top w:val="doub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B575D6" w:rsidR="00947345" w:rsidP="00947345" w:rsidRDefault="003B376F" w14:paraId="69398DAD" w14:textId="138A5D02">
              <w:pPr>
                <w:spacing w:after="0" w:line="264" w:lineRule="auto"/>
                <w:jc w:val="center"/>
                <w:rPr>
                  <w:rFonts w:ascii="Freestyle Script" w:hAnsi="Freestyle Script" w:eastAsia="Times New Roman" w:cs="Times New Roman"/>
                  <w:spacing w:val="4"/>
                  <w:sz w:val="24"/>
                  <w:szCs w:val="24"/>
                </w:rPr>
              </w:pPr>
              <w:proofErr w:type="spellStart"/>
              <w:r>
                <w:rPr>
                  <w:rFonts w:ascii="Freestyle Script" w:hAnsi="Freestyle Script" w:eastAsia="Times New Roman" w:cs="Times New Roman"/>
                  <w:spacing w:val="4"/>
                  <w:sz w:val="24"/>
                  <w:szCs w:val="24"/>
                </w:rPr>
                <w:t>GUIuserID</w:t>
              </w:r>
              <w:proofErr w:type="spellEnd"/>
            </w:p>
          </w:tc>
        </w:sdtContent>
      </w:sdt>
      <w:sdt>
        <w:sdtPr>
          <w:rPr>
            <w:rFonts w:eastAsia="Times New Roman" w:cstheme="minorHAnsi"/>
            <w:spacing w:val="4"/>
            <w:sz w:val="16"/>
            <w:szCs w:val="16"/>
          </w:rPr>
          <w:alias w:val="#Nav: /Header/GUI_to_BC_Sales_Line/GUIlastDateTime"/>
          <w:tag w:val="#Nav: KMKBillOfLading/50050"/>
          <w:id w:val="932940593"/>
          <w:placeholder>
            <w:docPart w:val="DefaultPlaceholder_-1854013440"/>
          </w:placeholder>
          <w:dataBinding w:prefixMappings="xmlns:ns0='urn:microsoft-dynamics-nav/reports/KMKBillOfLading/50050/'" w:xpath="/ns0:NavWordReportXmlPart[1]/ns0:Header[1]/ns0:GUI_to_BC_Sales_Line[1]/ns0:GUIlastDateTime[1]" w:storeItemID="{D922E860-D068-4BD3-9732-2F38B9BCAAAA}"/>
          <w:text/>
        </w:sdtPr>
        <w:sdtContent>
          <w:tc>
            <w:tcPr>
              <w:tcW w:w="1696" w:type="dxa"/>
              <w:tcBorders>
                <w:top w:val="double" w:color="auto" w:sz="4" w:space="0"/>
                <w:left w:val="single" w:color="auto" w:sz="4" w:space="0"/>
                <w:bottom w:val="single" w:color="auto" w:sz="4" w:space="0"/>
                <w:right w:val="single" w:color="auto" w:sz="4" w:space="0"/>
              </w:tcBorders>
              <w:vAlign w:val="center"/>
            </w:tcPr>
            <w:p w:rsidRPr="002D1460" w:rsidR="00947345" w:rsidP="00287EA6" w:rsidRDefault="000759A2" w14:paraId="5FFD17BD" w14:textId="39ECDF1F">
              <w:pPr>
                <w:spacing w:after="0" w:line="264" w:lineRule="auto"/>
                <w:jc w:val="center"/>
                <w:rPr>
                  <w:rFonts w:eastAsia="Times New Roman" w:cstheme="minorHAnsi"/>
                  <w:spacing w:val="4"/>
                  <w:sz w:val="16"/>
                  <w:szCs w:val="16"/>
                </w:rPr>
              </w:pPr>
              <w:proofErr w:type="spellStart"/>
              <w:r>
                <w:rPr>
                  <w:rFonts w:eastAsia="Times New Roman" w:cstheme="minorHAnsi"/>
                  <w:spacing w:val="4"/>
                  <w:sz w:val="16"/>
                  <w:szCs w:val="16"/>
                </w:rPr>
                <w:t>GUIlastDateTime</w:t>
              </w:r>
              <w:proofErr w:type="spellEnd"/>
            </w:p>
          </w:tc>
        </w:sdtContent>
      </w:sdt>
    </w:tr>
    <w:tr w:rsidRPr="00426D83" w:rsidR="00947345" w:rsidTr="006F6F9B" w14:paraId="41D4720A" w14:textId="77777777">
      <w:trPr>
        <w:trHeight w:val="360" w:hRule="exact"/>
        <w:tblHeader/>
        <w:jc w:val="center"/>
      </w:trPr>
      <w:tc>
        <w:tcPr>
          <w:tcW w:w="1038" w:type="dxa"/>
          <w:tcBorders>
            <w:top w:val="sing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76D904F6"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 xml:space="preserve">TOTAL </w:t>
          </w:r>
          <w:r>
            <w:rPr>
              <w:rFonts w:ascii="Calibri" w:hAnsi="Calibri" w:eastAsia="Times New Roman" w:cs="Times New Roman"/>
              <w:spacing w:val="4"/>
              <w:sz w:val="12"/>
              <w:szCs w:val="12"/>
            </w:rPr>
            <w:t>PIECES</w:t>
          </w:r>
        </w:p>
        <w:p w:rsidRPr="00847369" w:rsidR="00947345" w:rsidP="00947345" w:rsidRDefault="00947345" w14:paraId="7EA04B1F"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(CASES)</w:t>
          </w:r>
        </w:p>
      </w:tc>
      <w:tc>
        <w:tcPr>
          <w:tcW w:w="1043" w:type="dxa"/>
          <w:tcBorders>
            <w:top w:val="sing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666EEAE8"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TOTAL WEIGHT</w:t>
          </w:r>
        </w:p>
        <w:p w:rsidRPr="00847369" w:rsidR="00947345" w:rsidP="00947345" w:rsidRDefault="00947345" w14:paraId="4836AFDB"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(LBS)</w:t>
          </w:r>
        </w:p>
      </w:tc>
      <w:tc>
        <w:tcPr>
          <w:tcW w:w="1138" w:type="dxa"/>
          <w:tcBorders>
            <w:top w:val="sing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75053BC6" w14:textId="1CC317B9">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 xml:space="preserve">TOTAL </w:t>
          </w:r>
          <w:r w:rsidR="006D1A49">
            <w:rPr>
              <w:rFonts w:ascii="Calibri" w:hAnsi="Calibri" w:eastAsia="Times New Roman" w:cs="Times New Roman"/>
              <w:spacing w:val="4"/>
              <w:sz w:val="12"/>
              <w:szCs w:val="12"/>
            </w:rPr>
            <w:t>PALLET</w:t>
          </w:r>
        </w:p>
        <w:p w:rsidRPr="00847369" w:rsidR="00947345" w:rsidP="006D1A49" w:rsidRDefault="006D1A49" w14:paraId="64D30540" w14:textId="1F3911DA">
          <w:pPr>
            <w:spacing w:after="0" w:line="264" w:lineRule="auto"/>
            <w:jc w:val="center"/>
            <w:rPr>
              <w:rFonts w:ascii="Calibri" w:hAnsi="Calibri" w:eastAsia="Times New Roman" w:cs="Times New Roman"/>
              <w:spacing w:val="4"/>
              <w:sz w:val="12"/>
              <w:szCs w:val="12"/>
            </w:rPr>
          </w:pPr>
          <w:r>
            <w:rPr>
              <w:rFonts w:ascii="Calibri" w:hAnsi="Calibri" w:eastAsia="Times New Roman" w:cs="Times New Roman"/>
              <w:spacing w:val="4"/>
              <w:sz w:val="12"/>
              <w:szCs w:val="12"/>
            </w:rPr>
            <w:t>POSITIONS</w:t>
          </w:r>
        </w:p>
      </w:tc>
      <w:tc>
        <w:tcPr>
          <w:tcW w:w="1423" w:type="dxa"/>
          <w:tcBorders>
            <w:top w:val="sing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0E7D5EDD"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 xml:space="preserve">PAYMENT </w:t>
          </w:r>
          <w:r>
            <w:rPr>
              <w:rFonts w:ascii="Calibri" w:hAnsi="Calibri" w:eastAsia="Times New Roman" w:cs="Times New Roman"/>
              <w:spacing w:val="4"/>
              <w:sz w:val="12"/>
              <w:szCs w:val="12"/>
            </w:rPr>
            <w:t xml:space="preserve">OF </w:t>
          </w:r>
          <w:r w:rsidRPr="00847369">
            <w:rPr>
              <w:rFonts w:ascii="Calibri" w:hAnsi="Calibri" w:eastAsia="Times New Roman" w:cs="Times New Roman"/>
              <w:spacing w:val="4"/>
              <w:sz w:val="12"/>
              <w:szCs w:val="12"/>
            </w:rPr>
            <w:t>FREIGHT CHARGES</w:t>
          </w:r>
        </w:p>
      </w:tc>
      <w:tc>
        <w:tcPr>
          <w:tcW w:w="1517" w:type="dxa"/>
          <w:gridSpan w:val="2"/>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847369" w:rsidR="00947345" w:rsidP="00947345" w:rsidRDefault="00947345" w14:paraId="7AAD0C5D" w14:textId="77777777">
          <w:pPr>
            <w:spacing w:after="0" w:line="264" w:lineRule="auto"/>
            <w:jc w:val="right"/>
            <w:rPr>
              <w:rFonts w:ascii="Calibri" w:hAnsi="Calibri" w:eastAsia="Times New Roman" w:cs="Times New Roman"/>
              <w:caps/>
              <w:spacing w:val="4"/>
              <w:sz w:val="12"/>
              <w:szCs w:val="12"/>
            </w:rPr>
          </w:pPr>
          <w:r w:rsidRPr="00847369">
            <w:rPr>
              <w:rFonts w:ascii="Calibri" w:hAnsi="Calibri" w:eastAsia="Times New Roman" w:cs="Times New Roman"/>
              <w:caps/>
              <w:spacing w:val="4"/>
              <w:sz w:val="12"/>
              <w:szCs w:val="12"/>
            </w:rPr>
            <w:t xml:space="preserve">DRiVER SIGNATURE </w:t>
          </w:r>
        </w:p>
      </w:tc>
      <w:tc>
        <w:tcPr>
          <w:tcW w:w="3016" w:type="dxa"/>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947345" w:rsidR="00947345" w:rsidP="00947345" w:rsidRDefault="00947345" w14:paraId="5BC041F2" w14:textId="77777777">
          <w:pPr>
            <w:spacing w:after="0" w:line="264" w:lineRule="auto"/>
            <w:rPr>
              <w:rFonts w:ascii="Calibri" w:hAnsi="Calibri" w:eastAsia="Times New Roman" w:cs="Times New Roman"/>
              <w:spacing w:val="4"/>
              <w:sz w:val="28"/>
              <w:szCs w:val="28"/>
            </w:rPr>
          </w:pPr>
          <w:r w:rsidRPr="00947345">
            <w:rPr>
              <w:rFonts w:ascii="Calibri" w:hAnsi="Calibri" w:eastAsia="Times New Roman" w:cs="Times New Roman"/>
              <w:color w:val="FF0000"/>
              <w:spacing w:val="4"/>
              <w:sz w:val="28"/>
              <w:szCs w:val="28"/>
            </w:rPr>
            <w:t>X</w:t>
          </w:r>
        </w:p>
      </w:tc>
      <w:tc>
        <w:tcPr>
          <w:tcW w:w="1696" w:type="dxa"/>
          <w:tcBorders>
            <w:top w:val="single" w:color="auto" w:sz="4" w:space="0"/>
            <w:left w:val="single" w:color="auto" w:sz="4" w:space="0"/>
            <w:bottom w:val="single" w:color="auto" w:sz="4" w:space="0"/>
            <w:right w:val="single" w:color="auto" w:sz="4" w:space="0"/>
          </w:tcBorders>
          <w:vAlign w:val="center"/>
        </w:tcPr>
        <w:p w:rsidRPr="00947345" w:rsidR="00947345" w:rsidP="00947345" w:rsidRDefault="00947345" w14:paraId="79AECBFC" w14:textId="77777777">
          <w:pPr>
            <w:spacing w:after="0" w:line="264" w:lineRule="auto"/>
            <w:jc w:val="center"/>
            <w:rPr>
              <w:rFonts w:ascii="Calibri" w:hAnsi="Calibri" w:eastAsia="Times New Roman" w:cs="Times New Roman"/>
              <w:spacing w:val="4"/>
              <w:sz w:val="24"/>
              <w:szCs w:val="24"/>
            </w:rPr>
          </w:pPr>
          <w:r w:rsidRPr="00947345">
            <w:rPr>
              <w:rFonts w:ascii="Calibri" w:hAnsi="Calibri" w:eastAsia="Times New Roman" w:cs="Times New Roman"/>
              <w:spacing w:val="4"/>
              <w:sz w:val="24"/>
              <w:szCs w:val="24"/>
            </w:rPr>
            <w:t>/      /</w:t>
          </w:r>
        </w:p>
      </w:tc>
    </w:tr>
    <w:tr w:rsidRPr="00426D83" w:rsidR="00947345" w:rsidTr="006F6F9B" w14:paraId="1EDC9214" w14:textId="77777777">
      <w:trPr>
        <w:trHeight w:val="360" w:hRule="exact"/>
        <w:tblHeader/>
        <w:jc w:val="center"/>
      </w:trPr>
      <w:sdt>
        <w:sdtPr>
          <w:rPr>
            <w:rFonts w:ascii="Calibri" w:hAnsi="Calibri" w:eastAsia="Times New Roman" w:cs="Times New Roman"/>
            <w:b/>
            <w:spacing w:val="4"/>
            <w:sz w:val="16"/>
            <w:szCs w:val="18"/>
          </w:rPr>
          <w:alias w:val="#Nav: /Header/Totals/TotalPiecesText"/>
          <w:tag w:val="#Nav: KMKBillOfLading/50050"/>
          <w:id w:val="285010871"/>
          <w:placeholder>
            <w:docPart w:val="DefaultPlaceholder_-1854013440"/>
          </w:placeholder>
          <w:dataBinding w:prefixMappings="xmlns:ns0='urn:microsoft-dynamics-nav/reports/KMKBillOfLading/50050/'" w:xpath="/ns0:NavWordReportXmlPart[1]/ns0:Header[1]/ns0:Totals[1]/ns0:TotalPiecesText[1]" w:storeItemID="{D922E860-D068-4BD3-9732-2F38B9BCAAAA}"/>
          <w:text/>
        </w:sdtPr>
        <w:sdtContent>
          <w:tc>
            <w:tcPr>
              <w:tcW w:w="1038" w:type="dxa"/>
              <w:tcBorders>
                <w:top w:val="nil"/>
                <w:left w:val="single" w:color="auto" w:sz="4" w:space="0"/>
                <w:bottom w:val="single" w:color="auto" w:sz="4" w:space="0"/>
                <w:right w:val="single" w:color="auto" w:sz="4" w:space="0"/>
              </w:tcBorders>
              <w:tcMar>
                <w:top w:w="29" w:type="dxa"/>
                <w:left w:w="29" w:type="dxa"/>
                <w:bottom w:w="29" w:type="dxa"/>
                <w:right w:w="29" w:type="dxa"/>
              </w:tcMar>
              <w:vAlign w:val="center"/>
              <w:hideMark/>
            </w:tcPr>
            <w:p w:rsidRPr="005D4B01" w:rsidR="00947345" w:rsidP="00947345" w:rsidRDefault="00843EE6" w14:paraId="0E27CE44" w14:textId="2A7E9547">
              <w:pPr>
                <w:spacing w:after="0" w:line="276" w:lineRule="auto"/>
                <w:jc w:val="center"/>
                <w:rPr>
                  <w:rFonts w:ascii="Calibri" w:hAnsi="Calibri" w:eastAsia="Times New Roman" w:cs="Times New Roman"/>
                  <w:b/>
                  <w:spacing w:val="4"/>
                  <w:sz w:val="16"/>
                  <w:szCs w:val="18"/>
                </w:rPr>
              </w:pPr>
              <w:proofErr w:type="spellStart"/>
              <w:r>
                <w:rPr>
                  <w:rFonts w:ascii="Calibri" w:hAnsi="Calibri" w:eastAsia="Times New Roman" w:cs="Times New Roman"/>
                  <w:b/>
                  <w:spacing w:val="4"/>
                  <w:sz w:val="16"/>
                  <w:szCs w:val="18"/>
                </w:rPr>
                <w:t>TotalPiecesText</w:t>
              </w:r>
              <w:proofErr w:type="spellEnd"/>
            </w:p>
          </w:tc>
        </w:sdtContent>
      </w:sdt>
      <w:sdt>
        <w:sdtPr>
          <w:rPr>
            <w:rFonts w:ascii="Calibri" w:hAnsi="Calibri" w:eastAsia="Times New Roman" w:cs="Times New Roman"/>
            <w:b/>
            <w:spacing w:val="4"/>
            <w:sz w:val="16"/>
            <w:szCs w:val="18"/>
          </w:rPr>
          <w:alias w:val="#Nav: /Header/Totals/TotalWeightText"/>
          <w:tag w:val="#Nav: KMKBillOfLading/50050"/>
          <w:id w:val="-126559818"/>
          <w:placeholder>
            <w:docPart w:val="DefaultPlaceholder_-1854013440"/>
          </w:placeholder>
          <w:dataBinding w:prefixMappings="xmlns:ns0='urn:microsoft-dynamics-nav/reports/KMKBillOfLading/50050/'" w:xpath="/ns0:NavWordReportXmlPart[1]/ns0:Header[1]/ns0:Totals[1]/ns0:TotalWeightText[1]" w:storeItemID="{D922E860-D068-4BD3-9732-2F38B9BCAAAA}"/>
          <w:text/>
        </w:sdtPr>
        <w:sdtContent>
          <w:tc>
            <w:tcPr>
              <w:tcW w:w="1043" w:type="dxa"/>
              <w:tcBorders>
                <w:top w:val="nil"/>
                <w:left w:val="single" w:color="auto" w:sz="4" w:space="0"/>
                <w:bottom w:val="single" w:color="auto" w:sz="4" w:space="0"/>
                <w:right w:val="single" w:color="auto" w:sz="4" w:space="0"/>
              </w:tcBorders>
              <w:tcMar>
                <w:top w:w="29" w:type="dxa"/>
                <w:left w:w="29" w:type="dxa"/>
                <w:bottom w:w="29" w:type="dxa"/>
                <w:right w:w="29" w:type="dxa"/>
              </w:tcMar>
              <w:vAlign w:val="center"/>
            </w:tcPr>
            <w:p w:rsidRPr="005D4B01" w:rsidR="00947345" w:rsidP="00947345" w:rsidRDefault="00843EE6" w14:paraId="2820B802" w14:textId="009A21F7">
              <w:pPr>
                <w:spacing w:after="0" w:line="276" w:lineRule="auto"/>
                <w:jc w:val="center"/>
                <w:rPr>
                  <w:rFonts w:ascii="Calibri" w:hAnsi="Calibri" w:eastAsia="Times New Roman" w:cs="Times New Roman"/>
                  <w:b/>
                  <w:spacing w:val="4"/>
                  <w:sz w:val="16"/>
                  <w:szCs w:val="18"/>
                </w:rPr>
              </w:pPr>
              <w:proofErr w:type="spellStart"/>
              <w:r>
                <w:rPr>
                  <w:rFonts w:ascii="Calibri" w:hAnsi="Calibri" w:eastAsia="Times New Roman" w:cs="Times New Roman"/>
                  <w:b/>
                  <w:spacing w:val="4"/>
                  <w:sz w:val="16"/>
                  <w:szCs w:val="18"/>
                </w:rPr>
                <w:t>TotalWeightText</w:t>
              </w:r>
              <w:proofErr w:type="spellEnd"/>
            </w:p>
          </w:tc>
        </w:sdtContent>
      </w:sdt>
      <w:sdt>
        <w:sdtPr>
          <w:rPr>
            <w:rFonts w:ascii="Calibri" w:hAnsi="Calibri" w:eastAsia="Times New Roman" w:cs="Times New Roman"/>
            <w:b/>
            <w:bCs/>
            <w:spacing w:val="4"/>
            <w:sz w:val="16"/>
            <w:szCs w:val="16"/>
          </w:rPr>
          <w:alias w:val="#Nav: /Header/GUIPalletCount"/>
          <w:tag w:val="#Nav: KMKBillOfLading/50050"/>
          <w:id w:val="-131872642"/>
          <w:placeholder>
            <w:docPart w:val="DefaultPlaceholder_-1854013440"/>
          </w:placeholder>
          <w:dataBinding w:prefixMappings="xmlns:ns0='urn:microsoft-dynamics-nav/reports/KMKBillOfLading/50050/'" w:xpath="/ns0:NavWordReportXmlPart[1]/ns0:Header[1]/ns0:GUIPalletCount[1]" w:storeItemID="{D922E860-D068-4BD3-9732-2F38B9BCAAAA}"/>
          <w:text/>
        </w:sdtPr>
        <w:sdtContent>
          <w:tc>
            <w:tcPr>
              <w:tcW w:w="1138" w:type="dxa"/>
              <w:tcBorders>
                <w:top w:val="nil"/>
                <w:left w:val="single" w:color="auto" w:sz="4" w:space="0"/>
                <w:bottom w:val="single" w:color="auto" w:sz="4" w:space="0"/>
                <w:right w:val="single" w:color="auto" w:sz="4" w:space="0"/>
              </w:tcBorders>
              <w:tcMar>
                <w:top w:w="29" w:type="dxa"/>
                <w:left w:w="29" w:type="dxa"/>
                <w:bottom w:w="29" w:type="dxa"/>
                <w:right w:w="29" w:type="dxa"/>
              </w:tcMar>
              <w:vAlign w:val="center"/>
            </w:tcPr>
            <w:p w:rsidRPr="00426D83" w:rsidR="00947345" w:rsidP="00947345" w:rsidRDefault="001C688D" w14:paraId="0A3FEC23" w14:textId="18E31DF3">
              <w:pPr>
                <w:spacing w:after="0" w:line="276" w:lineRule="auto"/>
                <w:jc w:val="center"/>
                <w:rPr>
                  <w:rFonts w:ascii="Calibri" w:hAnsi="Calibri" w:eastAsia="Times New Roman" w:cs="Times New Roman"/>
                  <w:spacing w:val="4"/>
                  <w:sz w:val="10"/>
                  <w:szCs w:val="10"/>
                </w:rPr>
              </w:pPr>
              <w:proofErr w:type="spellStart"/>
              <w:r w:rsidRPr="001F4702">
                <w:rPr>
                  <w:rFonts w:ascii="Calibri" w:hAnsi="Calibri" w:eastAsia="Times New Roman" w:cs="Times New Roman"/>
                  <w:b/>
                  <w:bCs/>
                  <w:spacing w:val="4"/>
                  <w:sz w:val="16"/>
                  <w:szCs w:val="16"/>
                </w:rPr>
                <w:t>GUIPalletCount</w:t>
              </w:r>
              <w:proofErr w:type="spellEnd"/>
            </w:p>
          </w:tc>
        </w:sdtContent>
      </w:sdt>
      <w:tc>
        <w:tcPr>
          <w:tcW w:w="1423" w:type="dxa"/>
          <w:tcBorders>
            <w:top w:val="nil"/>
            <w:left w:val="single" w:color="auto" w:sz="4" w:space="0"/>
            <w:bottom w:val="single" w:color="auto" w:sz="4" w:space="0"/>
            <w:right w:val="single" w:color="auto" w:sz="4" w:space="0"/>
          </w:tcBorders>
          <w:tcMar>
            <w:top w:w="29" w:type="dxa"/>
            <w:left w:w="29" w:type="dxa"/>
            <w:bottom w:w="29" w:type="dxa"/>
            <w:right w:w="29" w:type="dxa"/>
          </w:tcMar>
          <w:vAlign w:val="center"/>
        </w:tcPr>
        <w:sdt>
          <w:sdtPr>
            <w:rPr>
              <w:rFonts w:ascii="Calibri" w:hAnsi="Calibri" w:eastAsia="Times New Roman" w:cs="Times New Roman"/>
              <w:b/>
              <w:caps/>
              <w:spacing w:val="4"/>
              <w:sz w:val="16"/>
              <w:szCs w:val="16"/>
            </w:rPr>
            <w:alias w:val="#Nav: /Header/PrepaidLabel"/>
            <w:tag w:val="#Nav: KMKBillOfLading/50050"/>
            <w:id w:val="-1813329236"/>
            <w:placeholder>
              <w:docPart w:val="DefaultPlaceholder_-1854013440"/>
            </w:placeholder>
            <w:dataBinding w:prefixMappings="xmlns:ns0='urn:microsoft-dynamics-nav/reports/KMKBillOfLading/50050/'" w:xpath="/ns0:NavWordReportXmlPart[1]/ns0:Header[1]/ns0:PrepaidLabel[1]" w:storeItemID="{2457779E-ECCB-48AE-BFB3-5F5F000DA19F}"/>
            <w:text/>
          </w:sdtPr>
          <w:sdtContent>
            <w:p w:rsidRPr="005D4B01" w:rsidR="00947345" w:rsidP="00947345" w:rsidRDefault="00852BF5" w14:paraId="5152B229" w14:textId="4C1F2768">
              <w:pPr>
                <w:spacing w:after="0" w:line="276" w:lineRule="auto"/>
                <w:jc w:val="center"/>
                <w:rPr>
                  <w:rFonts w:ascii="Calibri" w:hAnsi="Calibri" w:eastAsia="Times New Roman" w:cs="Times New Roman"/>
                  <w:b/>
                  <w:spacing w:val="4"/>
                  <w:sz w:val="16"/>
                  <w:szCs w:val="16"/>
                </w:rPr>
              </w:pPr>
              <w:r>
                <w:rPr>
                  <w:rFonts w:ascii="Calibri" w:hAnsi="Calibri" w:eastAsia="Times New Roman" w:cs="Times New Roman"/>
                  <w:b/>
                  <w:caps/>
                  <w:spacing w:val="4"/>
                  <w:sz w:val="16"/>
                  <w:szCs w:val="16"/>
                </w:rPr>
                <w:t>PrepaidLabel</w:t>
              </w:r>
            </w:p>
          </w:sdtContent>
        </w:sdt>
      </w:tc>
      <w:tc>
        <w:tcPr>
          <w:tcW w:w="1517" w:type="dxa"/>
          <w:gridSpan w:val="2"/>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847369" w:rsidR="00947345" w:rsidP="00947345" w:rsidRDefault="00947345" w14:paraId="6C89B89E" w14:textId="77777777">
          <w:pPr>
            <w:spacing w:after="0" w:line="264" w:lineRule="auto"/>
            <w:jc w:val="right"/>
            <w:rPr>
              <w:rFonts w:ascii="Calibri" w:hAnsi="Calibri" w:eastAsia="Times New Roman" w:cs="Times New Roman"/>
              <w:caps/>
              <w:spacing w:val="4"/>
              <w:sz w:val="12"/>
              <w:szCs w:val="12"/>
            </w:rPr>
          </w:pPr>
          <w:r w:rsidRPr="00847369">
            <w:rPr>
              <w:rFonts w:ascii="Calibri" w:hAnsi="Calibri" w:eastAsia="Times New Roman" w:cs="Times New Roman"/>
              <w:caps/>
              <w:spacing w:val="4"/>
              <w:sz w:val="12"/>
              <w:szCs w:val="12"/>
            </w:rPr>
            <w:t>RECEIVER SIGNATURE</w:t>
          </w:r>
        </w:p>
      </w:tc>
      <w:tc>
        <w:tcPr>
          <w:tcW w:w="3016" w:type="dxa"/>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426D83" w:rsidR="00947345" w:rsidP="00947345" w:rsidRDefault="00947345" w14:paraId="7A7C6A8C" w14:textId="77777777">
          <w:pPr>
            <w:spacing w:after="0" w:line="264" w:lineRule="auto"/>
            <w:rPr>
              <w:rFonts w:ascii="Calibri" w:hAnsi="Calibri" w:eastAsia="Times New Roman" w:cs="Times New Roman"/>
              <w:spacing w:val="4"/>
              <w:sz w:val="16"/>
              <w:szCs w:val="18"/>
            </w:rPr>
          </w:pPr>
          <w:r w:rsidRPr="00947345">
            <w:rPr>
              <w:rFonts w:ascii="Calibri" w:hAnsi="Calibri" w:eastAsia="Times New Roman" w:cs="Times New Roman"/>
              <w:color w:val="FF0000"/>
              <w:spacing w:val="4"/>
              <w:sz w:val="28"/>
              <w:szCs w:val="28"/>
            </w:rPr>
            <w:t>X</w:t>
          </w:r>
        </w:p>
      </w:tc>
      <w:tc>
        <w:tcPr>
          <w:tcW w:w="1696" w:type="dxa"/>
          <w:tcBorders>
            <w:top w:val="single" w:color="auto" w:sz="4" w:space="0"/>
            <w:left w:val="single" w:color="auto" w:sz="4" w:space="0"/>
            <w:bottom w:val="single" w:color="auto" w:sz="4" w:space="0"/>
            <w:right w:val="single" w:color="auto" w:sz="4" w:space="0"/>
          </w:tcBorders>
          <w:vAlign w:val="center"/>
        </w:tcPr>
        <w:p w:rsidRPr="00426D83" w:rsidR="00947345" w:rsidP="00947345" w:rsidRDefault="00947345" w14:paraId="12108575" w14:textId="77777777">
          <w:pPr>
            <w:spacing w:after="0" w:line="264" w:lineRule="auto"/>
            <w:jc w:val="center"/>
            <w:rPr>
              <w:rFonts w:ascii="Calibri" w:hAnsi="Calibri" w:eastAsia="Times New Roman" w:cs="Times New Roman"/>
              <w:spacing w:val="4"/>
              <w:sz w:val="16"/>
              <w:szCs w:val="18"/>
            </w:rPr>
          </w:pPr>
          <w:r w:rsidRPr="00947345">
            <w:rPr>
              <w:rFonts w:ascii="Calibri" w:hAnsi="Calibri" w:eastAsia="Times New Roman" w:cs="Times New Roman"/>
              <w:spacing w:val="4"/>
              <w:sz w:val="24"/>
              <w:szCs w:val="24"/>
            </w:rPr>
            <w:t>/      /</w:t>
          </w:r>
        </w:p>
      </w:tc>
    </w:tr>
    <w:tr w:rsidRPr="000C290C" w:rsidR="00947345" w:rsidTr="006B078A" w14:paraId="460DAD83" w14:textId="77777777">
      <w:trPr>
        <w:trHeight w:val="720"/>
        <w:jc w:val="center"/>
      </w:trPr>
      <w:tc>
        <w:tcPr>
          <w:tcW w:w="10871" w:type="dxa"/>
          <w:gridSpan w:val="8"/>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tcPr>
        <w:p w:rsidRPr="009631AD" w:rsidR="00947345" w:rsidP="00313F2F" w:rsidRDefault="00947345" w14:paraId="0EDCC211" w14:textId="77777777">
          <w:pPr>
            <w:spacing w:after="0" w:line="100" w:lineRule="exact"/>
            <w:jc w:val="both"/>
            <w:rPr>
              <w:rFonts w:ascii="Calibri" w:hAnsi="Calibri" w:eastAsia="Times New Roman" w:cs="Times New Roman"/>
              <w:caps/>
              <w:spacing w:val="4"/>
              <w:sz w:val="12"/>
              <w:szCs w:val="12"/>
            </w:rPr>
          </w:pPr>
          <w:r w:rsidRPr="002E4F22">
            <w:rPr>
              <w:rFonts w:ascii="Calibri" w:hAnsi="Calibri" w:eastAsia="Times New Roman" w:cs="Times New Roman"/>
              <w:spacing w:val="4"/>
              <w:sz w:val="10"/>
              <w:szCs w:val="10"/>
            </w:rPr>
            <w:t>For Common Carriers, subject to the classifications and tariffs in effect on the date of the issue of this Bill of Lading, and for Common Carriers, subject only to the rates, rules &amp; accessorial charges agreed to in writing by the parties of this bill of lading prior to shipper's tender of freight to the originating carrier or its pickup agent. Oral Agreements must be confirmed in writing and exchanged via email immediately.</w:t>
          </w:r>
          <w:r>
            <w:rPr>
              <w:rFonts w:ascii="Calibri" w:hAnsi="Calibri" w:eastAsia="Times New Roman" w:cs="Times New Roman"/>
              <w:spacing w:val="4"/>
              <w:sz w:val="10"/>
              <w:szCs w:val="10"/>
            </w:rPr>
            <w:t xml:space="preserve"> </w:t>
          </w:r>
          <w:r w:rsidRPr="002E4F22">
            <w:rPr>
              <w:rFonts w:ascii="Calibri" w:hAnsi="Calibri" w:eastAsia="Times New Roman" w:cs="Times New Roman"/>
              <w:spacing w:val="4"/>
              <w:sz w:val="10"/>
              <w:szCs w:val="10"/>
            </w:rPr>
            <w:t xml:space="preserve">Received the property described below, in apparent good order, except as noted (contents and condition of contents of packages unknown), marked consigned, and destined as indicated </w:t>
          </w:r>
          <w:r>
            <w:rPr>
              <w:rFonts w:ascii="Calibri" w:hAnsi="Calibri" w:eastAsia="Times New Roman" w:cs="Times New Roman"/>
              <w:spacing w:val="4"/>
              <w:sz w:val="10"/>
              <w:szCs w:val="10"/>
            </w:rPr>
            <w:t>above</w:t>
          </w:r>
          <w:r w:rsidRPr="002E4F22">
            <w:rPr>
              <w:rFonts w:ascii="Calibri" w:hAnsi="Calibri" w:eastAsia="Times New Roman" w:cs="Times New Roman"/>
              <w:spacing w:val="4"/>
              <w:sz w:val="10"/>
              <w:szCs w:val="10"/>
            </w:rPr>
            <w:t xml:space="preserve">, which said carrier (the word carrier being understood throughout this contract as meaning any parson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route to destination, and as to each party at any time interested in all or any of said property, that even service to be performed hereunder shall be subject to all the terms and conditions of the Uniform Domestic Straight Bill of lading set forth in the </w:t>
          </w:r>
          <w:r w:rsidRPr="002E4F22">
            <w:rPr>
              <w:rFonts w:ascii="Calibri" w:hAnsi="Calibri" w:eastAsia="Times New Roman" w:cs="Times New Roman"/>
              <w:i/>
              <w:spacing w:val="4"/>
              <w:sz w:val="10"/>
              <w:szCs w:val="10"/>
            </w:rPr>
            <w:t>Uniform Freight Classification</w:t>
          </w:r>
          <w:r w:rsidRPr="002E4F22">
            <w:rPr>
              <w:rFonts w:ascii="Calibri" w:hAnsi="Calibri" w:eastAsia="Times New Roman" w:cs="Times New Roman"/>
              <w:spacing w:val="4"/>
              <w:sz w:val="10"/>
              <w:szCs w:val="10"/>
            </w:rPr>
            <w:t xml:space="preserve"> in effect on the date hereof and shall be in the applicable motor carrier classification or tariff for motor carrier shipment.</w:t>
          </w:r>
          <w:r>
            <w:rPr>
              <w:rFonts w:ascii="Calibri" w:hAnsi="Calibri" w:eastAsia="Times New Roman" w:cs="Times New Roman"/>
              <w:spacing w:val="4"/>
              <w:sz w:val="10"/>
              <w:szCs w:val="10"/>
            </w:rPr>
            <w:t xml:space="preserve"> </w:t>
          </w:r>
          <w:r w:rsidRPr="002E4F22">
            <w:rPr>
              <w:rFonts w:ascii="Calibri" w:hAnsi="Calibri" w:eastAsia="Times New Roman" w:cs="Times New Roman"/>
              <w:spacing w:val="4"/>
              <w:sz w:val="10"/>
              <w:szCs w:val="10"/>
            </w:rPr>
            <w:t xml:space="preserve">This is to certify that the herein-named materials are property classified, described, packaged, marked and labeled and in proper condition </w:t>
          </w:r>
          <w:r>
            <w:rPr>
              <w:rFonts w:ascii="Calibri" w:hAnsi="Calibri" w:eastAsia="Times New Roman" w:cs="Times New Roman"/>
              <w:spacing w:val="4"/>
              <w:sz w:val="10"/>
              <w:szCs w:val="10"/>
            </w:rPr>
            <w:t>for</w:t>
          </w:r>
          <w:r w:rsidRPr="002E4F22">
            <w:rPr>
              <w:rFonts w:ascii="Calibri" w:hAnsi="Calibri" w:eastAsia="Times New Roman" w:cs="Times New Roman"/>
              <w:spacing w:val="4"/>
              <w:sz w:val="10"/>
              <w:szCs w:val="10"/>
            </w:rPr>
            <w:t xml:space="preserve"> transport according to applicable regulations of the </w:t>
          </w:r>
          <w:r w:rsidRPr="002E4F22">
            <w:rPr>
              <w:rFonts w:ascii="Calibri" w:hAnsi="Calibri" w:eastAsia="Times New Roman" w:cs="Times New Roman"/>
              <w:i/>
              <w:spacing w:val="4"/>
              <w:sz w:val="10"/>
              <w:szCs w:val="10"/>
            </w:rPr>
            <w:t>Dept. of Transportation</w:t>
          </w:r>
          <w:r w:rsidRPr="002E4F22">
            <w:rPr>
              <w:rFonts w:ascii="Calibri" w:hAnsi="Calibri" w:eastAsia="Times New Roman" w:cs="Times New Roman"/>
              <w:spacing w:val="4"/>
              <w:sz w:val="10"/>
              <w:szCs w:val="10"/>
            </w:rPr>
            <w:t>.</w:t>
          </w:r>
          <w:r>
            <w:rPr>
              <w:rFonts w:ascii="Calibri" w:hAnsi="Calibri" w:eastAsia="Times New Roman" w:cs="Times New Roman"/>
              <w:spacing w:val="4"/>
              <w:sz w:val="10"/>
              <w:szCs w:val="10"/>
            </w:rPr>
            <w:t xml:space="preserve"> </w:t>
          </w:r>
          <w:r w:rsidRPr="002E4F22">
            <w:rPr>
              <w:rFonts w:ascii="Calibri" w:hAnsi="Calibri" w:eastAsia="Times New Roman" w:cs="Times New Roman"/>
              <w:spacing w:val="4"/>
              <w:sz w:val="10"/>
              <w:szCs w:val="10"/>
            </w:rPr>
            <w:t>Shipper hereby certifies that he is familiar with all the terms and conditions of said bill of lading, including those set forth in the classification or tariff govern</w:t>
          </w:r>
          <w:r>
            <w:rPr>
              <w:rFonts w:ascii="Calibri" w:hAnsi="Calibri" w:eastAsia="Times New Roman" w:cs="Times New Roman"/>
              <w:spacing w:val="4"/>
              <w:sz w:val="10"/>
              <w:szCs w:val="10"/>
            </w:rPr>
            <w:t>ing</w:t>
          </w:r>
          <w:r w:rsidRPr="002E4F22">
            <w:rPr>
              <w:rFonts w:ascii="Calibri" w:hAnsi="Calibri" w:eastAsia="Times New Roman" w:cs="Times New Roman"/>
              <w:spacing w:val="4"/>
              <w:sz w:val="10"/>
              <w:szCs w:val="10"/>
            </w:rPr>
            <w:t xml:space="preserve"> the transportation of this shipment</w:t>
          </w:r>
          <w:r>
            <w:rPr>
              <w:rFonts w:ascii="Calibri" w:hAnsi="Calibri" w:eastAsia="Times New Roman" w:cs="Times New Roman"/>
              <w:spacing w:val="4"/>
              <w:sz w:val="10"/>
              <w:szCs w:val="10"/>
            </w:rPr>
            <w:t>,</w:t>
          </w:r>
          <w:r w:rsidRPr="002E4F22">
            <w:rPr>
              <w:rFonts w:ascii="Calibri" w:hAnsi="Calibri" w:eastAsia="Times New Roman" w:cs="Times New Roman"/>
              <w:spacing w:val="4"/>
              <w:sz w:val="10"/>
              <w:szCs w:val="10"/>
            </w:rPr>
            <w:t xml:space="preserve"> and said terms and conditions are hereby agreed to by the shipper and accepted for himself and assigns.</w:t>
          </w:r>
        </w:p>
      </w:tc>
    </w:tr>
  </w:tbl>
  <w:p w:rsidRPr="009631AD" w:rsidR="0037646D" w:rsidP="00806602" w:rsidRDefault="0037646D" w14:paraId="15C6624B" w14:textId="77777777">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1945" w:rsidRDefault="00AD1945" w14:paraId="3F8F3B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249A" w:rsidP="00E40C63" w:rsidRDefault="007E249A" w14:paraId="64302488" w14:textId="77777777">
      <w:pPr>
        <w:spacing w:after="0" w:line="240" w:lineRule="auto"/>
      </w:pPr>
      <w:r>
        <w:separator/>
      </w:r>
    </w:p>
  </w:footnote>
  <w:footnote w:type="continuationSeparator" w:id="0">
    <w:p w:rsidR="007E249A" w:rsidP="00E40C63" w:rsidRDefault="007E249A" w14:paraId="763F4A9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1945" w:rsidRDefault="00AD1945" w14:paraId="7B62E876"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jc w:val="center"/>
      <w:tblCellMar>
        <w:left w:w="115" w:type="dxa"/>
        <w:right w:w="115" w:type="dxa"/>
      </w:tblCellMar>
      <w:tblLook w:val="04A0" w:firstRow="1" w:lastRow="0" w:firstColumn="1" w:lastColumn="0" w:noHBand="0" w:noVBand="1"/>
    </w:tblPr>
    <w:tblGrid>
      <w:gridCol w:w="4987"/>
      <w:gridCol w:w="356"/>
      <w:gridCol w:w="82"/>
      <w:gridCol w:w="3959"/>
      <w:gridCol w:w="1416"/>
    </w:tblGrid>
    <w:tr w:rsidR="00CD472A" w:rsidTr="00EE3ABD" w14:paraId="521ABFC5" w14:textId="77777777">
      <w:trPr>
        <w:trHeight w:val="808"/>
        <w:tblHeader/>
        <w:jc w:val="center"/>
      </w:trPr>
      <w:tc>
        <w:tcPr>
          <w:tcW w:w="5351" w:type="dxa"/>
          <w:gridSpan w:val="2"/>
          <w:hideMark/>
        </w:tcPr>
        <w:p w:rsidR="00CD472A" w:rsidP="000856F0" w:rsidRDefault="00FF314B" w14:paraId="7F4D9E8A" w14:textId="391470F7">
          <w:pPr>
            <w:pStyle w:val="ContactInformation"/>
            <w:tabs>
              <w:tab w:val="left" w:pos="3795"/>
            </w:tabs>
            <w:spacing w:line="276" w:lineRule="auto"/>
            <w:rPr>
              <w:noProof/>
            </w:rPr>
          </w:pPr>
          <w:r>
            <w:rPr>
              <w:noProof/>
            </w:rPr>
            <w:drawing>
              <wp:inline distT="0" distB="0" distL="0" distR="0" wp14:anchorId="55D2C769" wp14:editId="1238E183">
                <wp:extent cx="1828800" cy="493776"/>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93776"/>
                        </a:xfrm>
                        <a:prstGeom prst="rect">
                          <a:avLst/>
                        </a:prstGeom>
                        <a:noFill/>
                        <a:ln>
                          <a:noFill/>
                        </a:ln>
                      </pic:spPr>
                    </pic:pic>
                  </a:graphicData>
                </a:graphic>
              </wp:inline>
            </w:drawing>
          </w:r>
          <w:r w:rsidR="000856F0">
            <w:rPr>
              <w:noProof/>
            </w:rPr>
            <w:tab/>
          </w:r>
        </w:p>
      </w:tc>
      <w:tc>
        <w:tcPr>
          <w:tcW w:w="5449" w:type="dxa"/>
          <w:gridSpan w:val="3"/>
          <w:vMerge w:val="restart"/>
        </w:tcPr>
        <w:p w:rsidRPr="00321DB1" w:rsidR="00CD472A" w:rsidP="00CD472A" w:rsidRDefault="00764C38" w14:paraId="5FC80C77" w14:textId="717D6DB9">
          <w:pPr>
            <w:tabs>
              <w:tab w:val="right" w:pos="1602"/>
            </w:tabs>
            <w:spacing w:after="0" w:line="264" w:lineRule="auto"/>
            <w:jc w:val="right"/>
            <w:rPr>
              <w:rFonts w:ascii="Calibri" w:hAnsi="Calibri" w:eastAsia="Times New Roman" w:cs="Times New Roman"/>
              <w:caps/>
              <w:spacing w:val="4"/>
              <w:sz w:val="24"/>
              <w:szCs w:val="24"/>
            </w:rPr>
          </w:pPr>
          <w:r>
            <w:rPr>
              <w:rFonts w:ascii="Calibri" w:hAnsi="Calibri" w:eastAsia="Times New Roman" w:cs="Times New Roman"/>
              <w:caps/>
              <w:spacing w:val="4"/>
              <w:sz w:val="24"/>
              <w:szCs w:val="24"/>
            </w:rPr>
            <w:t xml:space="preserve">             </w:t>
          </w:r>
          <w:r w:rsidRPr="00321DB1" w:rsidR="00CD472A">
            <w:rPr>
              <w:rFonts w:ascii="Calibri" w:hAnsi="Calibri" w:eastAsia="Times New Roman" w:cs="Times New Roman"/>
              <w:caps/>
              <w:spacing w:val="4"/>
              <w:sz w:val="24"/>
              <w:szCs w:val="24"/>
            </w:rPr>
            <w:t>Bill of lading</w:t>
          </w:r>
          <w:r w:rsidR="00B35573">
            <w:rPr>
              <w:rFonts w:ascii="Calibri" w:hAnsi="Calibri" w:eastAsia="Times New Roman" w:cs="Times New Roman"/>
              <w:caps/>
              <w:spacing w:val="4"/>
              <w:sz w:val="24"/>
              <w:szCs w:val="24"/>
            </w:rPr>
            <w:t xml:space="preserve"> for</w:t>
          </w:r>
          <w:r w:rsidRPr="00321DB1" w:rsidR="00CD472A">
            <w:rPr>
              <w:rFonts w:ascii="Calibri" w:hAnsi="Calibri" w:eastAsia="Times New Roman" w:cs="Times New Roman"/>
              <w:caps/>
              <w:spacing w:val="4"/>
              <w:sz w:val="24"/>
              <w:szCs w:val="24"/>
            </w:rPr>
            <w:t xml:space="preserve">: </w:t>
          </w:r>
          <w:sdt>
            <w:sdtPr>
              <w:rPr>
                <w:rFonts w:ascii="Calibri" w:hAnsi="Calibri" w:eastAsia="Times New Roman" w:cs="Times New Roman"/>
                <w:caps/>
                <w:spacing w:val="4"/>
                <w:sz w:val="24"/>
                <w:szCs w:val="24"/>
              </w:rPr>
              <w:alias w:val="#Nav: /Header/DocumentNo"/>
              <w:tag w:val="#Nav: KMKBillOfLading/50050"/>
              <w:id w:val="-2141486078"/>
              <w:placeholder>
                <w:docPart w:val="DefaultPlaceholder_-1854013440"/>
              </w:placeholder>
              <w:dataBinding w:prefixMappings="xmlns:ns0='urn:microsoft-dynamics-nav/reports/KMKBillOfLading/50050/'" w:xpath="/ns0:NavWordReportXmlPart[1]/ns0:Header[1]/ns0:DocumentNo[1]" w:storeItemID="{D922E860-D068-4BD3-9732-2F38B9BCAAAA}"/>
              <w:text/>
            </w:sdtPr>
            <w:sdtContent>
              <w:r w:rsidR="007E5BD8">
                <w:rPr>
                  <w:rFonts w:ascii="Calibri" w:hAnsi="Calibri" w:eastAsia="Times New Roman" w:cs="Times New Roman"/>
                  <w:caps/>
                  <w:spacing w:val="4"/>
                  <w:sz w:val="24"/>
                  <w:szCs w:val="24"/>
                </w:rPr>
                <w:t>DocumentNo</w:t>
              </w:r>
            </w:sdtContent>
          </w:sdt>
        </w:p>
        <w:p w:rsidR="00AD1945" w:rsidP="00AD1945" w:rsidRDefault="00321DB1" w14:paraId="05225D75" w14:textId="258E51C3">
          <w:pPr>
            <w:tabs>
              <w:tab w:val="right" w:pos="1035"/>
            </w:tabs>
            <w:spacing w:after="0" w:line="264" w:lineRule="auto"/>
            <w:jc w:val="right"/>
            <w:outlineLvl w:val="0"/>
            <w:rPr>
              <w:rFonts w:ascii="Calibri" w:hAnsi="Calibri" w:eastAsia="Times New Roman" w:cs="Times New Roman"/>
              <w:color w:val="000000"/>
              <w:spacing w:val="4"/>
              <w:sz w:val="20"/>
              <w:szCs w:val="18"/>
            </w:rPr>
          </w:pPr>
          <w:r>
            <w:rPr>
              <w:rFonts w:ascii="Calibri" w:hAnsi="Calibri" w:eastAsia="Times New Roman" w:cs="Times New Roman"/>
              <w:color w:val="000000"/>
              <w:spacing w:val="4"/>
              <w:sz w:val="20"/>
              <w:szCs w:val="18"/>
            </w:rPr>
            <w:t xml:space="preserve">Shipment </w:t>
          </w:r>
          <w:r w:rsidR="009013DC">
            <w:rPr>
              <w:rFonts w:ascii="Calibri" w:hAnsi="Calibri" w:eastAsia="Times New Roman" w:cs="Times New Roman"/>
              <w:color w:val="000000"/>
              <w:spacing w:val="4"/>
              <w:sz w:val="20"/>
              <w:szCs w:val="18"/>
            </w:rPr>
            <w:t>Date</w:t>
          </w:r>
          <w:r w:rsidRPr="00716219" w:rsidR="00CD472A">
            <w:rPr>
              <w:rFonts w:ascii="Calibri" w:hAnsi="Calibri" w:eastAsia="Times New Roman" w:cs="Times New Roman"/>
              <w:color w:val="000000"/>
              <w:spacing w:val="4"/>
              <w:sz w:val="20"/>
              <w:szCs w:val="18"/>
            </w:rPr>
            <w:t>:</w:t>
          </w:r>
          <w:r w:rsidR="00BF5D94">
            <w:rPr>
              <w:rFonts w:ascii="Calibri" w:hAnsi="Calibri" w:eastAsia="Times New Roman" w:cs="Times New Roman"/>
              <w:color w:val="000000"/>
              <w:spacing w:val="4"/>
              <w:sz w:val="20"/>
              <w:szCs w:val="18"/>
            </w:rPr>
            <w:t xml:space="preserve"> </w:t>
          </w:r>
          <w:sdt>
            <w:sdtPr>
              <w:rPr>
                <w:rFonts w:ascii="Calibri" w:hAnsi="Calibri" w:eastAsia="Times New Roman" w:cs="Times New Roman"/>
                <w:color w:val="000000"/>
                <w:spacing w:val="4"/>
                <w:sz w:val="20"/>
                <w:szCs w:val="18"/>
              </w:rPr>
              <w:alias w:val="#Nav: /Header/ShipmentDate"/>
              <w:tag w:val="#Nav: KMKBillOfLading/50050"/>
              <w:id w:val="-1363044223"/>
              <w:placeholder>
                <w:docPart w:val="DefaultPlaceholder_-1854013440"/>
              </w:placeholder>
              <w:dataBinding w:prefixMappings="xmlns:ns0='urn:microsoft-dynamics-nav/reports/KMKBillOfLading/50050/' " w:xpath="/ns0:NavWordReportXmlPart[1]/ns0:Header[1]/ns0:ShipmentDate[1]" w:storeItemID="{D922E860-D068-4BD3-9732-2F38B9BCAAAA}"/>
              <w:text/>
            </w:sdtPr>
            <w:sdtContent>
              <w:proofErr w:type="spellStart"/>
              <w:r w:rsidR="00AD1945">
                <w:rPr>
                  <w:rFonts w:ascii="Calibri" w:hAnsi="Calibri" w:eastAsia="Times New Roman" w:cs="Times New Roman"/>
                  <w:color w:val="000000"/>
                  <w:spacing w:val="4"/>
                  <w:sz w:val="20"/>
                  <w:szCs w:val="18"/>
                </w:rPr>
                <w:t>ShipmentDate</w:t>
              </w:r>
              <w:proofErr w:type="spellEnd"/>
            </w:sdtContent>
          </w:sdt>
          <w:r w:rsidR="00CD472A">
            <w:rPr>
              <w:rFonts w:ascii="Calibri" w:hAnsi="Calibri" w:eastAsia="Times New Roman" w:cs="Times New Roman"/>
              <w:color w:val="000000"/>
              <w:spacing w:val="4"/>
              <w:sz w:val="20"/>
              <w:szCs w:val="18"/>
            </w:rPr>
            <w:t xml:space="preserve"> </w:t>
          </w:r>
        </w:p>
        <w:p w:rsidRPr="00CD472A" w:rsidR="00CD472A" w:rsidP="00AD1945" w:rsidRDefault="00000000" w14:paraId="603E539E" w14:textId="69949B9A">
          <w:pPr>
            <w:tabs>
              <w:tab w:val="right" w:pos="1035"/>
            </w:tabs>
            <w:spacing w:after="0" w:line="264" w:lineRule="auto"/>
            <w:jc w:val="right"/>
            <w:outlineLvl w:val="0"/>
            <w:rPr>
              <w:sz w:val="24"/>
            </w:rPr>
          </w:pPr>
          <w:sdt>
            <w:sdtPr>
              <w:rPr>
                <w:rFonts w:ascii="Calibri" w:hAnsi="Calibri" w:cs="Calibri"/>
                <w:sz w:val="18"/>
                <w:szCs w:val="24"/>
              </w:rPr>
              <w:id w:val="1214228408"/>
              <w:docPartObj>
                <w:docPartGallery w:val="Page Numbers (Top of Page)"/>
                <w:docPartUnique/>
              </w:docPartObj>
            </w:sdtPr>
            <w:sdtContent>
              <w:r w:rsidRPr="0037646D" w:rsidR="00CD472A">
                <w:rPr>
                  <w:rFonts w:ascii="Calibri" w:hAnsi="Calibri" w:cs="Calibri"/>
                  <w:sz w:val="18"/>
                  <w:szCs w:val="24"/>
                </w:rPr>
                <w:t xml:space="preserve">Page </w:t>
              </w:r>
              <w:r w:rsidRPr="0037646D" w:rsidR="00CD472A">
                <w:rPr>
                  <w:rFonts w:ascii="Calibri" w:hAnsi="Calibri" w:cs="Calibri"/>
                  <w:bCs/>
                  <w:sz w:val="18"/>
                  <w:szCs w:val="24"/>
                </w:rPr>
                <w:fldChar w:fldCharType="begin"/>
              </w:r>
              <w:r w:rsidRPr="0037646D" w:rsidR="00CD472A">
                <w:rPr>
                  <w:rFonts w:ascii="Calibri" w:hAnsi="Calibri" w:cs="Calibri"/>
                  <w:bCs/>
                  <w:sz w:val="18"/>
                  <w:szCs w:val="24"/>
                </w:rPr>
                <w:instrText xml:space="preserve"> PAGE </w:instrText>
              </w:r>
              <w:r w:rsidRPr="0037646D" w:rsidR="00CD472A">
                <w:rPr>
                  <w:rFonts w:ascii="Calibri" w:hAnsi="Calibri" w:cs="Calibri"/>
                  <w:bCs/>
                  <w:sz w:val="18"/>
                  <w:szCs w:val="24"/>
                </w:rPr>
                <w:fldChar w:fldCharType="separate"/>
              </w:r>
              <w:r w:rsidR="00E43B10">
                <w:rPr>
                  <w:rFonts w:ascii="Calibri" w:hAnsi="Calibri" w:cs="Calibri"/>
                  <w:bCs/>
                  <w:noProof/>
                  <w:sz w:val="18"/>
                  <w:szCs w:val="24"/>
                </w:rPr>
                <w:t>1</w:t>
              </w:r>
              <w:r w:rsidRPr="0037646D" w:rsidR="00CD472A">
                <w:rPr>
                  <w:rFonts w:ascii="Calibri" w:hAnsi="Calibri" w:cs="Calibri"/>
                  <w:bCs/>
                  <w:sz w:val="18"/>
                  <w:szCs w:val="24"/>
                </w:rPr>
                <w:fldChar w:fldCharType="end"/>
              </w:r>
              <w:r w:rsidRPr="0037646D" w:rsidR="00CD472A">
                <w:rPr>
                  <w:rFonts w:ascii="Calibri" w:hAnsi="Calibri" w:cs="Calibri"/>
                  <w:sz w:val="18"/>
                  <w:szCs w:val="24"/>
                </w:rPr>
                <w:t xml:space="preserve"> of </w:t>
              </w:r>
              <w:r w:rsidRPr="0037646D" w:rsidR="00CD472A">
                <w:rPr>
                  <w:rFonts w:ascii="Calibri" w:hAnsi="Calibri" w:cs="Calibri"/>
                  <w:bCs/>
                  <w:sz w:val="18"/>
                  <w:szCs w:val="24"/>
                </w:rPr>
                <w:fldChar w:fldCharType="begin"/>
              </w:r>
              <w:r w:rsidRPr="0037646D" w:rsidR="00CD472A">
                <w:rPr>
                  <w:rFonts w:ascii="Calibri" w:hAnsi="Calibri" w:cs="Calibri"/>
                  <w:bCs/>
                  <w:sz w:val="18"/>
                  <w:szCs w:val="24"/>
                </w:rPr>
                <w:instrText xml:space="preserve"> NUMPAGES  </w:instrText>
              </w:r>
              <w:r w:rsidRPr="0037646D" w:rsidR="00CD472A">
                <w:rPr>
                  <w:rFonts w:ascii="Calibri" w:hAnsi="Calibri" w:cs="Calibri"/>
                  <w:bCs/>
                  <w:sz w:val="18"/>
                  <w:szCs w:val="24"/>
                </w:rPr>
                <w:fldChar w:fldCharType="separate"/>
              </w:r>
              <w:r w:rsidR="00E43B10">
                <w:rPr>
                  <w:rFonts w:ascii="Calibri" w:hAnsi="Calibri" w:cs="Calibri"/>
                  <w:bCs/>
                  <w:noProof/>
                  <w:sz w:val="18"/>
                  <w:szCs w:val="24"/>
                </w:rPr>
                <w:t>1</w:t>
              </w:r>
              <w:r w:rsidRPr="0037646D" w:rsidR="00CD472A">
                <w:rPr>
                  <w:rFonts w:ascii="Calibri" w:hAnsi="Calibri" w:cs="Calibri"/>
                  <w:bCs/>
                  <w:sz w:val="18"/>
                  <w:szCs w:val="24"/>
                </w:rPr>
                <w:fldChar w:fldCharType="end"/>
              </w:r>
            </w:sdtContent>
          </w:sdt>
        </w:p>
      </w:tc>
    </w:tr>
    <w:tr w:rsidR="00CD472A" w:rsidTr="00C677C0" w14:paraId="44DA9A3D" w14:textId="77777777">
      <w:trPr>
        <w:trHeight w:val="93"/>
        <w:tblHeader/>
        <w:jc w:val="center"/>
      </w:trPr>
      <w:tc>
        <w:tcPr>
          <w:tcW w:w="5412" w:type="dxa"/>
          <w:gridSpan w:val="2"/>
          <w:hideMark/>
        </w:tcPr>
        <w:p w:rsidR="00CD472A" w:rsidP="00CD472A" w:rsidRDefault="00CD472A" w14:paraId="673BCD91" w14:textId="77777777">
          <w:pPr>
            <w:pStyle w:val="ContactInformation"/>
            <w:spacing w:line="276" w:lineRule="auto"/>
            <w:rPr>
              <w:noProof/>
            </w:rPr>
          </w:pPr>
        </w:p>
      </w:tc>
      <w:tc>
        <w:tcPr>
          <w:tcW w:w="5388" w:type="dxa"/>
          <w:gridSpan w:val="3"/>
          <w:vMerge/>
          <w:hideMark/>
        </w:tcPr>
        <w:p w:rsidRPr="00CD472A" w:rsidR="00CD472A" w:rsidP="00CD472A" w:rsidRDefault="00CD472A" w14:paraId="7C4A2E2E" w14:textId="77777777">
          <w:pPr>
            <w:pStyle w:val="RightAligned"/>
            <w:rPr>
              <w:sz w:val="24"/>
            </w:rPr>
          </w:pPr>
        </w:p>
      </w:tc>
    </w:tr>
    <w:tr w:rsidRPr="0037646D" w:rsidR="0037646D" w:rsidTr="00517831" w14:paraId="5851FBD2" w14:textId="77777777">
      <w:trPr>
        <w:trHeight w:val="58"/>
        <w:jc w:val="center"/>
      </w:trPr>
      <w:tc>
        <w:tcPr>
          <w:tcW w:w="5051" w:type="dxa"/>
          <w:tcBorders>
            <w:top w:val="single" w:color="auto" w:sz="4" w:space="0"/>
            <w:left w:val="single" w:color="auto" w:sz="4" w:space="0"/>
            <w:bottom w:val="single" w:color="auto" w:sz="4" w:space="0"/>
            <w:right w:val="single" w:color="auto" w:sz="4" w:space="0"/>
          </w:tcBorders>
          <w:shd w:val="clear" w:color="auto" w:fill="D9D9D9"/>
          <w:hideMark/>
        </w:tcPr>
        <w:p w:rsidRPr="00C677C0" w:rsidR="0037646D" w:rsidP="0037646D" w:rsidRDefault="0037646D" w14:paraId="115BF5FF" w14:textId="77777777">
          <w:pPr>
            <w:spacing w:after="0" w:line="264" w:lineRule="auto"/>
            <w:jc w:val="center"/>
            <w:outlineLvl w:val="2"/>
            <w:rPr>
              <w:rFonts w:ascii="Calibri" w:hAnsi="Calibri" w:eastAsia="Times New Roman" w:cs="Times New Roman"/>
              <w:b/>
              <w:caps/>
              <w:spacing w:val="4"/>
              <w:sz w:val="20"/>
              <w:szCs w:val="20"/>
            </w:rPr>
          </w:pPr>
          <w:r w:rsidRPr="00C677C0">
            <w:rPr>
              <w:rFonts w:ascii="Calibri" w:hAnsi="Calibri" w:eastAsia="Times New Roman" w:cs="Times New Roman"/>
              <w:b/>
              <w:caps/>
              <w:spacing w:val="4"/>
              <w:sz w:val="20"/>
              <w:szCs w:val="20"/>
            </w:rPr>
            <w:t>SHIPPER</w:t>
          </w:r>
          <w:r w:rsidRPr="00C677C0" w:rsidR="00321DB1">
            <w:rPr>
              <w:rFonts w:ascii="Calibri" w:hAnsi="Calibri" w:eastAsia="Times New Roman" w:cs="Times New Roman"/>
              <w:b/>
              <w:caps/>
              <w:spacing w:val="4"/>
              <w:sz w:val="20"/>
              <w:szCs w:val="20"/>
            </w:rPr>
            <w:t>:</w:t>
          </w:r>
        </w:p>
      </w:tc>
      <w:tc>
        <w:tcPr>
          <w:tcW w:w="445" w:type="dxa"/>
          <w:gridSpan w:val="2"/>
          <w:tcBorders>
            <w:top w:val="nil"/>
            <w:left w:val="single" w:color="auto" w:sz="4" w:space="0"/>
            <w:bottom w:val="nil"/>
            <w:right w:val="single" w:color="auto" w:sz="4" w:space="0"/>
          </w:tcBorders>
        </w:tcPr>
        <w:p w:rsidRPr="0037646D" w:rsidR="0037646D" w:rsidP="0037646D" w:rsidRDefault="0037646D" w14:paraId="0FF8F754" w14:textId="77777777">
          <w:pPr>
            <w:spacing w:after="0" w:line="264" w:lineRule="auto"/>
            <w:outlineLvl w:val="2"/>
            <w:rPr>
              <w:rFonts w:ascii="Calibri" w:hAnsi="Calibri" w:eastAsia="Times New Roman" w:cs="Times New Roman"/>
              <w:b/>
              <w:caps/>
              <w:spacing w:val="4"/>
              <w:sz w:val="18"/>
              <w:szCs w:val="16"/>
            </w:rPr>
          </w:pPr>
        </w:p>
      </w:tc>
      <w:tc>
        <w:tcPr>
          <w:tcW w:w="5304" w:type="dxa"/>
          <w:gridSpan w:val="2"/>
          <w:tcBorders>
            <w:top w:val="single" w:color="auto" w:sz="4" w:space="0"/>
            <w:left w:val="single" w:color="auto" w:sz="4" w:space="0"/>
            <w:bottom w:val="single" w:color="auto" w:sz="4" w:space="0"/>
            <w:right w:val="single" w:color="auto" w:sz="4" w:space="0"/>
          </w:tcBorders>
          <w:shd w:val="clear" w:color="auto" w:fill="D9D9D9"/>
          <w:hideMark/>
        </w:tcPr>
        <w:p w:rsidRPr="00C677C0" w:rsidR="0037646D" w:rsidP="0037646D" w:rsidRDefault="0037646D" w14:paraId="5D351420" w14:textId="77777777">
          <w:pPr>
            <w:spacing w:after="0" w:line="264" w:lineRule="auto"/>
            <w:jc w:val="center"/>
            <w:outlineLvl w:val="2"/>
            <w:rPr>
              <w:rFonts w:ascii="Calibri" w:hAnsi="Calibri" w:eastAsia="Times New Roman" w:cs="Times New Roman"/>
              <w:b/>
              <w:caps/>
              <w:spacing w:val="4"/>
              <w:sz w:val="20"/>
              <w:szCs w:val="20"/>
            </w:rPr>
          </w:pPr>
          <w:r w:rsidRPr="00C677C0">
            <w:rPr>
              <w:rFonts w:ascii="Calibri" w:hAnsi="Calibri" w:eastAsia="Times New Roman" w:cs="Times New Roman"/>
              <w:b/>
              <w:caps/>
              <w:spacing w:val="4"/>
              <w:sz w:val="20"/>
              <w:szCs w:val="20"/>
            </w:rPr>
            <w:t>Ship To</w:t>
          </w:r>
          <w:r w:rsidRPr="00C677C0" w:rsidR="00321DB1">
            <w:rPr>
              <w:rFonts w:ascii="Calibri" w:hAnsi="Calibri" w:eastAsia="Times New Roman" w:cs="Times New Roman"/>
              <w:b/>
              <w:caps/>
              <w:spacing w:val="4"/>
              <w:sz w:val="20"/>
              <w:szCs w:val="20"/>
            </w:rPr>
            <w:t>:</w:t>
          </w:r>
        </w:p>
      </w:tc>
    </w:tr>
    <w:tr w:rsidRPr="0037646D" w:rsidR="00EE3ABD" w:rsidTr="00025A92" w14:paraId="150E31F9" w14:textId="77777777">
      <w:trPr>
        <w:trHeight w:val="1296" w:hRule="exact"/>
        <w:jc w:val="center"/>
      </w:trPr>
      <w:tc>
        <w:tcPr>
          <w:tcW w:w="5051" w:type="dxa"/>
          <w:tcBorders>
            <w:top w:val="single" w:color="auto" w:sz="4" w:space="0"/>
            <w:left w:val="single" w:color="auto" w:sz="4" w:space="0"/>
            <w:bottom w:val="single" w:color="auto" w:sz="4" w:space="0"/>
            <w:right w:val="single" w:color="auto" w:sz="4" w:space="0"/>
          </w:tcBorders>
          <w:hideMark/>
        </w:tcPr>
        <w:sdt>
          <w:sdtPr>
            <w:rPr>
              <w:rFonts w:ascii="Calibri" w:hAnsi="Calibri" w:eastAsia="Times New Roman" w:cs="Calibri"/>
              <w:sz w:val="18"/>
              <w:szCs w:val="24"/>
            </w:rPr>
            <w:alias w:val="#Nav: /Header/CompanyAddress1"/>
            <w:tag w:val="#Nav: KMKBillOfLading/50050"/>
            <w:id w:val="-26644532"/>
            <w:placeholder>
              <w:docPart w:val="DefaultPlaceholder_-1854013440"/>
            </w:placeholder>
            <w:dataBinding w:prefixMappings="xmlns:ns0='urn:microsoft-dynamics-nav/reports/KMKBillOfLading/50050/'" w:xpath="/ns0:NavWordReportXmlPart[1]/ns0:Header[1]/ns0:CompanyAddress1[1]" w:storeItemID="{D922E860-D068-4BD3-9732-2F38B9BCAAAA}"/>
            <w:text/>
          </w:sdtPr>
          <w:sdtContent>
            <w:p w:rsidR="00025A92" w:rsidP="009C1AC9" w:rsidRDefault="008E76BA" w14:paraId="7864843F" w14:textId="7C239AC2">
              <w:pPr>
                <w:spacing w:after="0" w:line="276" w:lineRule="auto"/>
                <w:rPr>
                  <w:rFonts w:ascii="Calibri" w:hAnsi="Calibri" w:eastAsia="Times New Roman" w:cs="Calibri"/>
                  <w:sz w:val="18"/>
                  <w:szCs w:val="24"/>
                </w:rPr>
              </w:pPr>
              <w:r>
                <w:rPr>
                  <w:rFonts w:ascii="Calibri" w:hAnsi="Calibri" w:eastAsia="Times New Roman" w:cs="Calibri"/>
                  <w:sz w:val="18"/>
                  <w:szCs w:val="24"/>
                </w:rPr>
                <w:t>CompanyAddress1</w:t>
              </w:r>
            </w:p>
          </w:sdtContent>
        </w:sdt>
        <w:sdt>
          <w:sdtPr>
            <w:rPr>
              <w:rFonts w:ascii="Calibri" w:hAnsi="Calibri" w:eastAsia="Times New Roman" w:cs="Calibri"/>
              <w:sz w:val="18"/>
              <w:szCs w:val="24"/>
            </w:rPr>
            <w:alias w:val="#Nav: /Header/CompanyAddress2"/>
            <w:tag w:val="#Nav: KMKBillOfLading/50050"/>
            <w:id w:val="2069376284"/>
            <w:placeholder>
              <w:docPart w:val="DefaultPlaceholder_-1854013440"/>
            </w:placeholder>
            <w:dataBinding w:prefixMappings="xmlns:ns0='urn:microsoft-dynamics-nav/reports/KMKBillOfLading/50050/'" w:xpath="/ns0:NavWordReportXmlPart[1]/ns0:Header[1]/ns0:CompanyAddress2[1]" w:storeItemID="{D922E860-D068-4BD3-9732-2F38B9BCAAAA}"/>
            <w:text/>
          </w:sdtPr>
          <w:sdtContent>
            <w:p w:rsidR="008E76BA" w:rsidP="009C1AC9" w:rsidRDefault="008E76BA" w14:paraId="41BD9011" w14:textId="44B6D8EA">
              <w:pPr>
                <w:spacing w:after="0" w:line="276" w:lineRule="auto"/>
                <w:rPr>
                  <w:rFonts w:ascii="Calibri" w:hAnsi="Calibri" w:eastAsia="Times New Roman" w:cs="Calibri"/>
                  <w:sz w:val="18"/>
                  <w:szCs w:val="24"/>
                </w:rPr>
              </w:pPr>
              <w:r>
                <w:rPr>
                  <w:rFonts w:ascii="Calibri" w:hAnsi="Calibri" w:eastAsia="Times New Roman" w:cs="Calibri"/>
                  <w:sz w:val="18"/>
                  <w:szCs w:val="24"/>
                </w:rPr>
                <w:t>CompanyAddress2</w:t>
              </w:r>
            </w:p>
          </w:sdtContent>
        </w:sdt>
        <w:sdt>
          <w:sdtPr>
            <w:rPr>
              <w:rFonts w:ascii="Calibri" w:hAnsi="Calibri" w:eastAsia="Times New Roman" w:cs="Calibri"/>
              <w:sz w:val="18"/>
              <w:szCs w:val="24"/>
            </w:rPr>
            <w:alias w:val="#Nav: /Header/CompanyAddress3"/>
            <w:tag w:val="#Nav: KMKBillOfLading/50050"/>
            <w:id w:val="-407071151"/>
            <w:placeholder>
              <w:docPart w:val="DefaultPlaceholder_-1854013440"/>
            </w:placeholder>
            <w:dataBinding w:prefixMappings="xmlns:ns0='urn:microsoft-dynamics-nav/reports/KMKBillOfLading/50050/'" w:xpath="/ns0:NavWordReportXmlPart[1]/ns0:Header[1]/ns0:CompanyAddress3[1]" w:storeItemID="{D922E860-D068-4BD3-9732-2F38B9BCAAAA}"/>
            <w:text/>
          </w:sdtPr>
          <w:sdtContent>
            <w:p w:rsidR="008E76BA" w:rsidP="009C1AC9" w:rsidRDefault="008E76BA" w14:paraId="328C7F87" w14:textId="0D250655">
              <w:pPr>
                <w:spacing w:after="0" w:line="276" w:lineRule="auto"/>
                <w:rPr>
                  <w:rFonts w:ascii="Calibri" w:hAnsi="Calibri" w:eastAsia="Times New Roman" w:cs="Calibri"/>
                  <w:sz w:val="18"/>
                  <w:szCs w:val="24"/>
                </w:rPr>
              </w:pPr>
              <w:r>
                <w:rPr>
                  <w:rFonts w:ascii="Calibri" w:hAnsi="Calibri" w:eastAsia="Times New Roman" w:cs="Calibri"/>
                  <w:sz w:val="18"/>
                  <w:szCs w:val="24"/>
                </w:rPr>
                <w:t>CompanyAddress3</w:t>
              </w:r>
            </w:p>
          </w:sdtContent>
        </w:sdt>
        <w:sdt>
          <w:sdtPr>
            <w:rPr>
              <w:rFonts w:ascii="Calibri" w:hAnsi="Calibri" w:eastAsia="Times New Roman" w:cs="Calibri"/>
              <w:sz w:val="18"/>
              <w:szCs w:val="24"/>
            </w:rPr>
            <w:alias w:val="#Nav: /Header/CompanyAddress4"/>
            <w:tag w:val="#Nav: KMKBillOfLading/50050"/>
            <w:id w:val="-2123451425"/>
            <w:placeholder>
              <w:docPart w:val="DefaultPlaceholder_-1854013440"/>
            </w:placeholder>
            <w:dataBinding w:prefixMappings="xmlns:ns0='urn:microsoft-dynamics-nav/reports/KMKBillOfLading/50050/'" w:xpath="/ns0:NavWordReportXmlPart[1]/ns0:Header[1]/ns0:CompanyAddress4[1]" w:storeItemID="{D922E860-D068-4BD3-9732-2F38B9BCAAAA}"/>
            <w:text/>
          </w:sdtPr>
          <w:sdtContent>
            <w:p w:rsidR="008E76BA" w:rsidP="009C1AC9" w:rsidRDefault="008E76BA" w14:paraId="0E7DAADD" w14:textId="1865A315">
              <w:pPr>
                <w:spacing w:after="0" w:line="276" w:lineRule="auto"/>
                <w:rPr>
                  <w:rFonts w:ascii="Calibri" w:hAnsi="Calibri" w:eastAsia="Times New Roman" w:cs="Calibri"/>
                  <w:sz w:val="18"/>
                  <w:szCs w:val="24"/>
                </w:rPr>
              </w:pPr>
              <w:r>
                <w:rPr>
                  <w:rFonts w:ascii="Calibri" w:hAnsi="Calibri" w:eastAsia="Times New Roman" w:cs="Calibri"/>
                  <w:sz w:val="18"/>
                  <w:szCs w:val="24"/>
                </w:rPr>
                <w:t>CompanyAddress4</w:t>
              </w:r>
            </w:p>
          </w:sdtContent>
        </w:sdt>
        <w:p w:rsidR="00025A92" w:rsidP="00025A92" w:rsidRDefault="00025A92" w14:paraId="7243B92A" w14:textId="4673049F">
          <w:pPr>
            <w:rPr>
              <w:rFonts w:ascii="Calibri" w:hAnsi="Calibri" w:eastAsia="Times New Roman" w:cs="Calibri"/>
              <w:sz w:val="18"/>
              <w:szCs w:val="24"/>
            </w:rPr>
          </w:pPr>
        </w:p>
        <w:p w:rsidRPr="00025A92" w:rsidR="00EE3ABD" w:rsidP="00025A92" w:rsidRDefault="00EE3ABD" w14:paraId="45852FB0" w14:textId="77777777">
          <w:pPr>
            <w:jc w:val="center"/>
            <w:rPr>
              <w:rFonts w:ascii="Calibri" w:hAnsi="Calibri" w:eastAsia="Times New Roman" w:cs="Calibri"/>
              <w:sz w:val="18"/>
              <w:szCs w:val="24"/>
            </w:rPr>
          </w:pPr>
        </w:p>
      </w:tc>
      <w:tc>
        <w:tcPr>
          <w:tcW w:w="445" w:type="dxa"/>
          <w:gridSpan w:val="2"/>
          <w:tcBorders>
            <w:top w:val="nil"/>
            <w:left w:val="single" w:color="auto" w:sz="4" w:space="0"/>
            <w:right w:val="single" w:color="auto" w:sz="4" w:space="0"/>
          </w:tcBorders>
        </w:tcPr>
        <w:p w:rsidRPr="00AC389C" w:rsidR="00EE3ABD" w:rsidP="0037646D" w:rsidRDefault="00EE3ABD" w14:paraId="43326AB5" w14:textId="77777777">
          <w:pPr>
            <w:spacing w:after="0" w:line="276" w:lineRule="auto"/>
            <w:rPr>
              <w:rFonts w:ascii="Calibri" w:hAnsi="Calibri" w:eastAsia="Times New Roman" w:cs="Calibri"/>
              <w:b/>
              <w:sz w:val="18"/>
              <w:szCs w:val="24"/>
            </w:rPr>
          </w:pPr>
        </w:p>
      </w:tc>
      <w:tc>
        <w:tcPr>
          <w:tcW w:w="4044" w:type="dxa"/>
          <w:tcBorders>
            <w:top w:val="single" w:color="auto" w:sz="4" w:space="0"/>
            <w:left w:val="single" w:color="auto" w:sz="4" w:space="0"/>
            <w:bottom w:val="single" w:color="auto" w:sz="4" w:space="0"/>
          </w:tcBorders>
          <w:hideMark/>
        </w:tcPr>
        <w:sdt>
          <w:sdtPr>
            <w:rPr>
              <w:rFonts w:ascii="Calibri" w:hAnsi="Calibri" w:eastAsia="Times New Roman" w:cs="Calibri"/>
              <w:sz w:val="18"/>
              <w:szCs w:val="24"/>
            </w:rPr>
            <w:alias w:val="#Nav: /Header/ShipToAddress1"/>
            <w:tag w:val="#Nav: KMKBillOfLading/50050"/>
            <w:id w:val="-770164329"/>
            <w:placeholder>
              <w:docPart w:val="DefaultPlaceholder_-1854013440"/>
            </w:placeholder>
            <w:dataBinding w:prefixMappings="xmlns:ns0='urn:microsoft-dynamics-nav/reports/KMKBillOfLading/50050/'" w:xpath="/ns0:NavWordReportXmlPart[1]/ns0:Header[1]/ns0:ShipToAddress1[1]" w:storeItemID="{D922E860-D068-4BD3-9732-2F38B9BCAAAA}"/>
            <w:text/>
          </w:sdtPr>
          <w:sdtContent>
            <w:p w:rsidR="00050B24" w:rsidP="00EE3ABD" w:rsidRDefault="008E76BA" w14:paraId="67447F0F" w14:textId="029288FA">
              <w:pPr>
                <w:spacing w:after="0" w:line="276" w:lineRule="auto"/>
                <w:rPr>
                  <w:rFonts w:ascii="Calibri" w:hAnsi="Calibri" w:eastAsia="Times New Roman" w:cs="Calibri"/>
                  <w:sz w:val="18"/>
                  <w:szCs w:val="24"/>
                </w:rPr>
              </w:pPr>
              <w:r>
                <w:rPr>
                  <w:rFonts w:ascii="Calibri" w:hAnsi="Calibri" w:eastAsia="Times New Roman" w:cs="Calibri"/>
                  <w:sz w:val="18"/>
                  <w:szCs w:val="24"/>
                </w:rPr>
                <w:t>ShipToAddress1</w:t>
              </w:r>
            </w:p>
          </w:sdtContent>
        </w:sdt>
        <w:sdt>
          <w:sdtPr>
            <w:rPr>
              <w:rFonts w:ascii="Calibri" w:hAnsi="Calibri" w:eastAsia="Times New Roman" w:cs="Calibri"/>
              <w:sz w:val="18"/>
              <w:szCs w:val="24"/>
            </w:rPr>
            <w:alias w:val="#Nav: /Header/ShipToAddress2"/>
            <w:tag w:val="#Nav: KMKBillOfLading/50050"/>
            <w:id w:val="283246751"/>
            <w:placeholder>
              <w:docPart w:val="DefaultPlaceholder_-1854013440"/>
            </w:placeholder>
            <w:dataBinding w:prefixMappings="xmlns:ns0='urn:microsoft-dynamics-nav/reports/KMKBillOfLading/50050/'" w:xpath="/ns0:NavWordReportXmlPart[1]/ns0:Header[1]/ns0:ShipToAddress2[1]" w:storeItemID="{D922E860-D068-4BD3-9732-2F38B9BCAAAA}"/>
            <w:text/>
          </w:sdtPr>
          <w:sdtContent>
            <w:p w:rsidR="008E76BA" w:rsidP="00EE3ABD" w:rsidRDefault="008E76BA" w14:paraId="78E62ECC" w14:textId="1815B4FE">
              <w:pPr>
                <w:spacing w:after="0" w:line="276" w:lineRule="auto"/>
                <w:rPr>
                  <w:rFonts w:ascii="Calibri" w:hAnsi="Calibri" w:eastAsia="Times New Roman" w:cs="Calibri"/>
                  <w:sz w:val="18"/>
                  <w:szCs w:val="24"/>
                </w:rPr>
              </w:pPr>
              <w:r>
                <w:rPr>
                  <w:rFonts w:ascii="Calibri" w:hAnsi="Calibri" w:eastAsia="Times New Roman" w:cs="Calibri"/>
                  <w:sz w:val="18"/>
                  <w:szCs w:val="24"/>
                </w:rPr>
                <w:t>ShipToAddress2</w:t>
              </w:r>
            </w:p>
          </w:sdtContent>
        </w:sdt>
        <w:sdt>
          <w:sdtPr>
            <w:rPr>
              <w:rFonts w:ascii="Calibri" w:hAnsi="Calibri" w:eastAsia="Times New Roman" w:cs="Calibri"/>
              <w:sz w:val="18"/>
              <w:szCs w:val="24"/>
            </w:rPr>
            <w:alias w:val="#Nav: /Header/ShipToAddress3"/>
            <w:tag w:val="#Nav: KMKBillOfLading/50050"/>
            <w:id w:val="1083576754"/>
            <w:placeholder>
              <w:docPart w:val="DefaultPlaceholder_-1854013440"/>
            </w:placeholder>
            <w:dataBinding w:prefixMappings="xmlns:ns0='urn:microsoft-dynamics-nav/reports/KMKBillOfLading/50050/'" w:xpath="/ns0:NavWordReportXmlPart[1]/ns0:Header[1]/ns0:ShipToAddress3[1]" w:storeItemID="{D922E860-D068-4BD3-9732-2F38B9BCAAAA}"/>
            <w:text/>
          </w:sdtPr>
          <w:sdtContent>
            <w:p w:rsidR="008E76BA" w:rsidP="00EE3ABD" w:rsidRDefault="008E76BA" w14:paraId="6CAC5B59" w14:textId="18BC76E6">
              <w:pPr>
                <w:spacing w:after="0" w:line="276" w:lineRule="auto"/>
                <w:rPr>
                  <w:rFonts w:ascii="Calibri" w:hAnsi="Calibri" w:eastAsia="Times New Roman" w:cs="Calibri"/>
                  <w:sz w:val="18"/>
                  <w:szCs w:val="24"/>
                </w:rPr>
              </w:pPr>
              <w:r>
                <w:rPr>
                  <w:rFonts w:ascii="Calibri" w:hAnsi="Calibri" w:eastAsia="Times New Roman" w:cs="Calibri"/>
                  <w:sz w:val="18"/>
                  <w:szCs w:val="24"/>
                </w:rPr>
                <w:t>ShipToAddress3</w:t>
              </w:r>
            </w:p>
          </w:sdtContent>
        </w:sdt>
        <w:p w:rsidRPr="00050B24" w:rsidR="00EE3ABD" w:rsidP="008E76BA" w:rsidRDefault="00000000" w14:paraId="58637867" w14:textId="64EB0B4C">
          <w:pPr>
            <w:rPr>
              <w:rFonts w:ascii="Calibri" w:hAnsi="Calibri" w:eastAsia="Times New Roman" w:cs="Calibri"/>
              <w:sz w:val="18"/>
              <w:szCs w:val="24"/>
            </w:rPr>
          </w:pPr>
          <w:sdt>
            <w:sdtPr>
              <w:rPr>
                <w:rFonts w:ascii="Calibri" w:hAnsi="Calibri" w:eastAsia="Times New Roman" w:cs="Calibri"/>
                <w:sz w:val="18"/>
                <w:szCs w:val="24"/>
              </w:rPr>
              <w:alias w:val="#Nav: /Header/ShipToAddress4"/>
              <w:tag w:val="#Nav: KMKBillOfLading/50050"/>
              <w:id w:val="-1885853251"/>
              <w:placeholder>
                <w:docPart w:val="DefaultPlaceholder_-1854013440"/>
              </w:placeholder>
              <w:dataBinding w:prefixMappings="xmlns:ns0='urn:microsoft-dynamics-nav/reports/KMKBillOfLading/50050/'" w:xpath="/ns0:NavWordReportXmlPart[1]/ns0:Header[1]/ns0:ShipToAddress4[1]" w:storeItemID="{D922E860-D068-4BD3-9732-2F38B9BCAAAA}"/>
              <w:text/>
            </w:sdtPr>
            <w:sdtContent>
              <w:r w:rsidR="008E76BA">
                <w:rPr>
                  <w:rFonts w:ascii="Calibri" w:hAnsi="Calibri" w:eastAsia="Times New Roman" w:cs="Calibri"/>
                  <w:sz w:val="18"/>
                  <w:szCs w:val="24"/>
                </w:rPr>
                <w:t>ShipToAddress4</w:t>
              </w:r>
            </w:sdtContent>
          </w:sdt>
          <w:r w:rsidR="00050B24">
            <w:rPr>
              <w:rFonts w:ascii="Calibri" w:hAnsi="Calibri" w:eastAsia="Times New Roman" w:cs="Calibri"/>
              <w:sz w:val="18"/>
              <w:szCs w:val="24"/>
            </w:rPr>
            <w:tab/>
          </w:r>
        </w:p>
      </w:tc>
      <w:tc>
        <w:tcPr>
          <w:tcW w:w="1260" w:type="dxa"/>
          <w:tcBorders>
            <w:bottom w:val="single" w:color="auto" w:sz="4" w:space="0"/>
            <w:right w:val="single" w:color="auto" w:sz="4" w:space="0"/>
          </w:tcBorders>
        </w:tcPr>
        <w:sdt>
          <w:sdtPr>
            <w:rPr>
              <w:rFonts w:ascii="Calibri" w:hAnsi="Calibri" w:eastAsia="Times New Roman" w:cs="Calibri"/>
              <w:sz w:val="16"/>
              <w:szCs w:val="16"/>
            </w:rPr>
            <w:alias w:val="#Nav: /Header/SelltoCustomerNo"/>
            <w:tag w:val="#Nav: KMKBillOfLading/50050"/>
            <w:id w:val="-1359813999"/>
            <w:placeholder>
              <w:docPart w:val="90FD2AF045FD4066A1F446FB0A85BF1A"/>
            </w:placeholder>
            <w:dataBinding w:prefixMappings="xmlns:ns0='urn:microsoft-dynamics-nav/reports/KMKBillOfLading/50050/'" w:xpath="/ns0:NavWordReportXmlPart[1]/ns0:Header[1]/ns0:SelltoCustomerNo[1]" w:storeItemID="{D922E860-D068-4BD3-9732-2F38B9BCAAAA}"/>
            <w:text/>
          </w:sdtPr>
          <w:sdtContent>
            <w:p w:rsidRPr="004B43AE" w:rsidR="00EE3ABD" w:rsidP="004B43AE" w:rsidRDefault="00EE3ABD" w14:paraId="49CB3DC9" w14:textId="556C2C27">
              <w:pPr>
                <w:spacing w:after="0" w:line="276" w:lineRule="auto"/>
                <w:jc w:val="right"/>
                <w:rPr>
                  <w:rFonts w:ascii="Calibri" w:hAnsi="Calibri" w:eastAsia="Times New Roman" w:cs="Calibri"/>
                  <w:sz w:val="16"/>
                  <w:szCs w:val="16"/>
                </w:rPr>
              </w:pPr>
              <w:proofErr w:type="spellStart"/>
              <w:r>
                <w:rPr>
                  <w:rFonts w:ascii="Calibri" w:hAnsi="Calibri" w:eastAsia="Times New Roman" w:cs="Calibri"/>
                  <w:sz w:val="16"/>
                  <w:szCs w:val="16"/>
                </w:rPr>
                <w:t>SelltoCustomerNo</w:t>
              </w:r>
              <w:proofErr w:type="spellEnd"/>
            </w:p>
          </w:sdtContent>
        </w:sdt>
      </w:tc>
    </w:tr>
  </w:tbl>
  <w:p w:rsidRPr="00972057" w:rsidR="00C677C0" w:rsidP="001D1906" w:rsidRDefault="00C677C0" w14:paraId="5C9FCACA" w14:textId="77777777">
    <w:pPr>
      <w:spacing w:after="0" w:line="240" w:lineRule="auto"/>
      <w:jc w:val="center"/>
      <w:rPr>
        <w:sz w:val="16"/>
        <w:szCs w:val="16"/>
      </w:rPr>
    </w:pPr>
  </w:p>
  <w:tbl>
    <w:tblPr>
      <w:tblW w:w="10800" w:type="dxa"/>
      <w:tblCellMar>
        <w:left w:w="14" w:type="dxa"/>
        <w:right w:w="14" w:type="dxa"/>
      </w:tblCellMar>
      <w:tblLook w:val="04A0" w:firstRow="1" w:lastRow="0" w:firstColumn="1" w:lastColumn="0" w:noHBand="0" w:noVBand="1"/>
    </w:tblPr>
    <w:tblGrid>
      <w:gridCol w:w="2439"/>
      <w:gridCol w:w="1834"/>
      <w:gridCol w:w="1354"/>
      <w:gridCol w:w="1147"/>
      <w:gridCol w:w="2220"/>
      <w:gridCol w:w="1806"/>
    </w:tblGrid>
    <w:tr w:rsidRPr="00C27E8D" w:rsidR="00982D22" w:rsidTr="00AD6922" w14:paraId="7EA185AF" w14:textId="77777777">
      <w:trPr>
        <w:cantSplit/>
        <w:trHeight w:val="288"/>
      </w:trPr>
      <w:tc>
        <w:tcPr>
          <w:tcW w:w="2755" w:type="dxa"/>
          <w:tcBorders>
            <w:top w:val="single" w:color="auto" w:sz="12" w:space="0"/>
            <w:left w:val="single" w:color="auto" w:sz="4" w:space="0"/>
            <w:bottom w:val="single" w:color="auto" w:sz="4" w:space="0"/>
            <w:right w:val="single" w:color="auto" w:sz="4" w:space="0"/>
          </w:tcBorders>
          <w:vAlign w:val="center"/>
        </w:tcPr>
        <w:p w:rsidRPr="00C27E8D" w:rsidR="004032BE" w:rsidP="00F45450" w:rsidRDefault="004032BE" w14:paraId="79337D19"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customer Name</w:t>
          </w:r>
        </w:p>
      </w:tc>
      <w:tc>
        <w:tcPr>
          <w:tcW w:w="1834"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4753207E"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P</w:t>
          </w:r>
          <w:r w:rsidR="0047454E">
            <w:rPr>
              <w:rFonts w:ascii="Calibri" w:hAnsi="Calibri" w:eastAsia="Times New Roman" w:cs="Times New Roman"/>
              <w:b/>
              <w:caps/>
              <w:spacing w:val="4"/>
              <w:sz w:val="16"/>
              <w:szCs w:val="16"/>
            </w:rPr>
            <w:t>urchase ORder</w:t>
          </w:r>
          <w:r>
            <w:rPr>
              <w:rFonts w:ascii="Calibri" w:hAnsi="Calibri" w:eastAsia="Times New Roman" w:cs="Times New Roman"/>
              <w:b/>
              <w:caps/>
              <w:spacing w:val="4"/>
              <w:sz w:val="16"/>
              <w:szCs w:val="16"/>
            </w:rPr>
            <w:t xml:space="preserve"> </w:t>
          </w:r>
        </w:p>
      </w:tc>
      <w:tc>
        <w:tcPr>
          <w:tcW w:w="1416"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5B1257B7"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Sales order</w:t>
          </w:r>
        </w:p>
      </w:tc>
      <w:tc>
        <w:tcPr>
          <w:tcW w:w="1202"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69BBEE6E"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Order date</w:t>
          </w:r>
        </w:p>
      </w:tc>
      <w:tc>
        <w:tcPr>
          <w:tcW w:w="1637"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69B6E1D4"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Ship</w:t>
          </w:r>
          <w:r w:rsidR="00982D22">
            <w:rPr>
              <w:rFonts w:ascii="Calibri" w:hAnsi="Calibri" w:eastAsia="Times New Roman" w:cs="Times New Roman"/>
              <w:b/>
              <w:caps/>
              <w:spacing w:val="4"/>
              <w:sz w:val="16"/>
              <w:szCs w:val="16"/>
            </w:rPr>
            <w:t>PIng</w:t>
          </w:r>
          <w:r w:rsidRPr="00C27E8D">
            <w:rPr>
              <w:rFonts w:ascii="Calibri" w:hAnsi="Calibri" w:eastAsia="Times New Roman" w:cs="Times New Roman"/>
              <w:b/>
              <w:caps/>
              <w:spacing w:val="4"/>
              <w:sz w:val="16"/>
              <w:szCs w:val="16"/>
            </w:rPr>
            <w:t xml:space="preserve"> method</w:t>
          </w:r>
        </w:p>
      </w:tc>
      <w:tc>
        <w:tcPr>
          <w:tcW w:w="1956"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28026320"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Carrier</w:t>
          </w:r>
          <w:r w:rsidR="00982D22">
            <w:rPr>
              <w:rFonts w:ascii="Calibri" w:hAnsi="Calibri" w:eastAsia="Times New Roman" w:cs="Times New Roman"/>
              <w:b/>
              <w:caps/>
              <w:spacing w:val="4"/>
              <w:sz w:val="16"/>
              <w:szCs w:val="16"/>
            </w:rPr>
            <w:t xml:space="preserve"> OR BROKER</w:t>
          </w:r>
        </w:p>
      </w:tc>
    </w:tr>
    <w:tr w:rsidRPr="00C27E8D" w:rsidR="00AD6922" w:rsidTr="00AD6922" w14:paraId="5529E95B" w14:textId="77777777">
      <w:trPr>
        <w:cantSplit/>
        <w:trHeight w:val="288"/>
      </w:trPr>
      <w:sdt>
        <w:sdtPr>
          <w:rPr>
            <w:rFonts w:ascii="Calibri" w:hAnsi="Calibri" w:eastAsia="Times New Roman" w:cs="Times New Roman"/>
            <w:spacing w:val="4"/>
            <w:sz w:val="16"/>
            <w:szCs w:val="16"/>
          </w:rPr>
          <w:alias w:val="#Nav: /Header/CustomerAddress1"/>
          <w:tag w:val="#Nav: KMKBillOfLading/50050"/>
          <w:id w:val="1435791393"/>
          <w:placeholder>
            <w:docPart w:val="DefaultPlaceholder_-1854013440"/>
          </w:placeholder>
          <w:dataBinding w:prefixMappings="xmlns:ns0='urn:microsoft-dynamics-nav/reports/KMKBillOfLading/50050/'" w:xpath="/ns0:NavWordReportXmlPart[1]/ns0:Header[1]/ns0:CustomerAddress1[1]" w:storeItemID="{D922E860-D068-4BD3-9732-2F38B9BCAAAA}"/>
          <w:text/>
        </w:sdtPr>
        <w:sdtContent>
          <w:tc>
            <w:tcPr>
              <w:tcW w:w="2755" w:type="dxa"/>
              <w:tcBorders>
                <w:top w:val="single" w:color="auto" w:sz="4" w:space="0"/>
                <w:left w:val="single" w:color="auto" w:sz="4" w:space="0"/>
                <w:bottom w:val="single" w:color="auto" w:sz="4" w:space="0"/>
                <w:right w:val="single" w:color="auto" w:sz="4" w:space="0"/>
              </w:tcBorders>
              <w:vAlign w:val="center"/>
            </w:tcPr>
            <w:p w:rsidRPr="00C27E8D" w:rsidR="00AD6922" w:rsidP="00AD6922" w:rsidRDefault="00887877" w14:paraId="15927A38" w14:textId="35E28822">
              <w:pPr>
                <w:spacing w:after="0" w:line="264" w:lineRule="auto"/>
                <w:jc w:val="center"/>
                <w:rPr>
                  <w:rFonts w:ascii="Calibri" w:hAnsi="Calibri" w:eastAsia="Times New Roman" w:cs="Times New Roman"/>
                  <w:spacing w:val="4"/>
                  <w:sz w:val="16"/>
                  <w:szCs w:val="16"/>
                </w:rPr>
              </w:pPr>
              <w:r>
                <w:rPr>
                  <w:rFonts w:ascii="Calibri" w:hAnsi="Calibri" w:eastAsia="Times New Roman" w:cs="Times New Roman"/>
                  <w:spacing w:val="4"/>
                  <w:sz w:val="16"/>
                  <w:szCs w:val="16"/>
                </w:rPr>
                <w:t>CustomerAddress1</w:t>
              </w:r>
            </w:p>
          </w:tc>
        </w:sdtContent>
      </w:sdt>
      <w:tc>
        <w:tcPr>
          <w:tcW w:w="1834"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sdt>
          <w:sdtPr>
            <w:rPr>
              <w:rFonts w:ascii="Calibri" w:hAnsi="Calibri" w:eastAsia="Times New Roman" w:cs="Times New Roman"/>
              <w:spacing w:val="4"/>
              <w:sz w:val="16"/>
              <w:szCs w:val="16"/>
            </w:rPr>
            <w:alias w:val="#Nav: /Header/ExtDocNo_SalesHeader"/>
            <w:tag w:val="#Nav: KMKBillOfLading/50050"/>
            <w:id w:val="-1433950"/>
            <w:placeholder>
              <w:docPart w:val="DEB2A232A8CD47CF9F03C6B47B74DF31"/>
            </w:placeholder>
            <w:dataBinding w:prefixMappings="xmlns:ns0='urn:microsoft-dynamics-nav/reports/KMKBillOfLading/50050/'" w:xpath="/ns0:NavWordReportXmlPart[1]/ns0:Header[1]/ns0:ExtDocNo_SalesHeader[1]" w:storeItemID="{D922E860-D068-4BD3-9732-2F38B9BCAAAA}"/>
            <w:text/>
          </w:sdtPr>
          <w:sdtContent>
            <w:p w:rsidRPr="00C27E8D" w:rsidR="00AD6922" w:rsidP="00AD6922" w:rsidRDefault="00AD6922" w14:paraId="2F6782B2" w14:textId="67E6D312">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ExtDocNo_SalesHeader</w:t>
              </w:r>
              <w:proofErr w:type="spellEnd"/>
            </w:p>
          </w:sdtContent>
        </w:sdt>
      </w:tc>
      <w:tc>
        <w:tcPr>
          <w:tcW w:w="1416"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sdt>
          <w:sdtPr>
            <w:rPr>
              <w:rFonts w:ascii="Calibri" w:hAnsi="Calibri" w:eastAsia="Times New Roman" w:cs="Times New Roman"/>
              <w:spacing w:val="4"/>
              <w:sz w:val="16"/>
              <w:szCs w:val="16"/>
            </w:rPr>
            <w:alias w:val="#Nav: /Header/DocumentNo"/>
            <w:tag w:val="#Nav: KMKBillOfLading/50050"/>
            <w:id w:val="1737200582"/>
            <w:placeholder>
              <w:docPart w:val="DEB2A232A8CD47CF9F03C6B47B74DF31"/>
            </w:placeholder>
            <w:dataBinding w:prefixMappings="xmlns:ns0='urn:microsoft-dynamics-nav/reports/KMKBillOfLading/50050/'" w:xpath="/ns0:NavWordReportXmlPart[1]/ns0:Header[1]/ns0:DocumentNo[1]" w:storeItemID="{D922E860-D068-4BD3-9732-2F38B9BCAAAA}"/>
            <w:text/>
          </w:sdtPr>
          <w:sdtContent>
            <w:p w:rsidRPr="00C27E8D" w:rsidR="00AD6922" w:rsidP="00AD6922" w:rsidRDefault="00AD6922" w14:paraId="310DC407" w14:textId="0582EB48">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DocumentNo</w:t>
              </w:r>
              <w:proofErr w:type="spellEnd"/>
            </w:p>
          </w:sdtContent>
        </w:sdt>
      </w:tc>
      <w:tc>
        <w:tcPr>
          <w:tcW w:w="1202"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sdt>
          <w:sdtPr>
            <w:rPr>
              <w:rFonts w:ascii="Calibri" w:hAnsi="Calibri" w:eastAsia="Times New Roman" w:cs="Times New Roman"/>
              <w:spacing w:val="4"/>
              <w:sz w:val="16"/>
              <w:szCs w:val="16"/>
            </w:rPr>
            <w:alias w:val="#Nav: /Header/OrderDate"/>
            <w:tag w:val="#Nav: KMKBillOfLading/50050"/>
            <w:id w:val="2077010960"/>
            <w:placeholder>
              <w:docPart w:val="DEB2A232A8CD47CF9F03C6B47B74DF31"/>
            </w:placeholder>
            <w:dataBinding w:prefixMappings="xmlns:ns0='urn:microsoft-dynamics-nav/reports/KMKBillOfLading/50050/'" w:xpath="/ns0:NavWordReportXmlPart[1]/ns0:Header[1]/ns0:OrderDate[1]" w:storeItemID="{D922E860-D068-4BD3-9732-2F38B9BCAAAA}"/>
            <w:text/>
          </w:sdtPr>
          <w:sdtContent>
            <w:p w:rsidRPr="00C27E8D" w:rsidR="00AD6922" w:rsidP="00AD6922" w:rsidRDefault="00AD6922" w14:paraId="78260074" w14:textId="5CD8790E">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OrderDate</w:t>
              </w:r>
              <w:proofErr w:type="spellEnd"/>
            </w:p>
          </w:sdtContent>
        </w:sdt>
      </w:tc>
      <w:sdt>
        <w:sdtPr>
          <w:rPr>
            <w:rFonts w:ascii="Calibri" w:hAnsi="Calibri" w:eastAsia="Times New Roman" w:cs="Times New Roman"/>
            <w:spacing w:val="4"/>
            <w:sz w:val="16"/>
            <w:szCs w:val="16"/>
          </w:rPr>
          <w:alias w:val="#Nav: /Header/ShipmentMethodDescription"/>
          <w:tag w:val="#Nav: KMKBillOfLading/50050"/>
          <w:id w:val="-1967577425"/>
          <w:placeholder>
            <w:docPart w:val="DefaultPlaceholder_-1854013440"/>
          </w:placeholder>
          <w:dataBinding w:prefixMappings="xmlns:ns0='urn:microsoft-dynamics-nav/reports/KMKBillOfLading/50050/'" w:xpath="/ns0:NavWordReportXmlPart[1]/ns0:Header[1]/ns0:ShipmentMethodDescription[1]" w:storeItemID="{D922E860-D068-4BD3-9732-2F38B9BCAAAA}"/>
          <w:text/>
        </w:sdtPr>
        <w:sdtContent>
          <w:tc>
            <w:tcPr>
              <w:tcW w:w="1637"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AD6922" w:rsidP="00AD6922" w:rsidRDefault="00AD6922" w14:paraId="64EC6005" w14:textId="74886ED5">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ShipmentMethodDescription</w:t>
              </w:r>
              <w:proofErr w:type="spellEnd"/>
            </w:p>
          </w:tc>
        </w:sdtContent>
      </w:sdt>
      <w:tc>
        <w:tcPr>
          <w:tcW w:w="1956"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sdt>
          <w:sdtPr>
            <w:rPr>
              <w:rFonts w:ascii="Calibri" w:hAnsi="Calibri" w:eastAsia="Times New Roman" w:cs="Times New Roman"/>
              <w:spacing w:val="4"/>
              <w:sz w:val="16"/>
              <w:szCs w:val="16"/>
            </w:rPr>
            <w:alias w:val="#Nav: /Header/ShipAgentCode"/>
            <w:tag w:val="#Nav: KMKBillOfLading/50050"/>
            <w:id w:val="-1724357667"/>
            <w:placeholder>
              <w:docPart w:val="DEB2A232A8CD47CF9F03C6B47B74DF31"/>
            </w:placeholder>
            <w:dataBinding w:prefixMappings="xmlns:ns0='urn:microsoft-dynamics-nav/reports/KMKBillOfLading/50050/'" w:xpath="/ns0:NavWordReportXmlPart[1]/ns0:Header[1]/ns0:ShipAgentCode[1]" w:storeItemID="{D922E860-D068-4BD3-9732-2F38B9BCAAAA}"/>
            <w:text/>
          </w:sdtPr>
          <w:sdtContent>
            <w:p w:rsidRPr="00C27E8D" w:rsidR="00AD6922" w:rsidP="00AD6922" w:rsidRDefault="00AD6922" w14:paraId="5B2C7FA6" w14:textId="214D9750">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ShipAgentCode</w:t>
              </w:r>
              <w:proofErr w:type="spellEnd"/>
            </w:p>
          </w:sdtContent>
        </w:sdt>
      </w:tc>
    </w:tr>
  </w:tbl>
  <w:p w:rsidR="0037646D" w:rsidP="001D1906" w:rsidRDefault="0037646D" w14:paraId="43EA3109" w14:textId="076EFD1B">
    <w:pPr>
      <w:spacing w:after="0" w:line="240" w:lineRule="auto"/>
      <w:jc w:val="center"/>
      <w:rPr>
        <w:rFonts w:ascii="Calibri" w:hAnsi="Calibri" w:eastAsia="Times New Roman" w:cs="Calibri"/>
        <w:sz w:val="16"/>
        <w:szCs w:val="16"/>
      </w:rPr>
    </w:pPr>
  </w:p>
  <w:tbl>
    <w:tblPr>
      <w:tblW w:w="10800" w:type="dxa"/>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Layout w:type="fixed"/>
      <w:tblCellMar>
        <w:left w:w="43" w:type="dxa"/>
        <w:right w:w="43" w:type="dxa"/>
      </w:tblCellMar>
      <w:tblLook w:val="04A0" w:firstRow="1" w:lastRow="0" w:firstColumn="1" w:lastColumn="0" w:noHBand="0" w:noVBand="1"/>
    </w:tblPr>
    <w:tblGrid>
      <w:gridCol w:w="985"/>
      <w:gridCol w:w="3330"/>
      <w:gridCol w:w="1170"/>
      <w:gridCol w:w="900"/>
      <w:gridCol w:w="1080"/>
      <w:gridCol w:w="1175"/>
      <w:gridCol w:w="1008"/>
      <w:gridCol w:w="1152"/>
    </w:tblGrid>
    <w:tr w:rsidRPr="00C27E8D" w:rsidR="00050B24" w:rsidTr="00FB52F7" w14:paraId="31D0A9B2" w14:textId="77777777">
      <w:trPr>
        <w:cantSplit/>
        <w:trHeight w:val="288"/>
      </w:trPr>
      <w:tc>
        <w:tcPr>
          <w:tcW w:w="985" w:type="dxa"/>
          <w:shd w:val="clear" w:color="auto" w:fill="F2F2F2" w:themeFill="background1" w:themeFillShade="F2"/>
          <w:vAlign w:val="center"/>
          <w:hideMark/>
        </w:tcPr>
        <w:p w:rsidRPr="00C27E8D" w:rsidR="00050B24" w:rsidP="00050B24" w:rsidRDefault="00050B24" w14:paraId="5E49E287"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Code</w:t>
          </w:r>
        </w:p>
      </w:tc>
      <w:tc>
        <w:tcPr>
          <w:tcW w:w="3330" w:type="dxa"/>
          <w:shd w:val="clear" w:color="auto" w:fill="F2F2F2" w:themeFill="background1" w:themeFillShade="F2"/>
          <w:vAlign w:val="center"/>
          <w:hideMark/>
        </w:tcPr>
        <w:p w:rsidRPr="00C27E8D" w:rsidR="00050B24" w:rsidP="00050B24" w:rsidRDefault="00050B24" w14:paraId="538447AF"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description</w:t>
          </w:r>
        </w:p>
      </w:tc>
      <w:tc>
        <w:tcPr>
          <w:tcW w:w="1170" w:type="dxa"/>
          <w:shd w:val="clear" w:color="auto" w:fill="F2F2F2" w:themeFill="background1" w:themeFillShade="F2"/>
          <w:vAlign w:val="center"/>
          <w:hideMark/>
        </w:tcPr>
        <w:p w:rsidRPr="00C27E8D" w:rsidR="00050B24" w:rsidP="00050B24" w:rsidRDefault="00050B24" w14:paraId="14BEDAF8"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qty ShiPped</w:t>
          </w:r>
        </w:p>
      </w:tc>
      <w:tc>
        <w:tcPr>
          <w:tcW w:w="900" w:type="dxa"/>
          <w:shd w:val="clear" w:color="auto" w:fill="F2F2F2" w:themeFill="background1" w:themeFillShade="F2"/>
          <w:vAlign w:val="center"/>
          <w:hideMark/>
        </w:tcPr>
        <w:p w:rsidRPr="00C27E8D" w:rsidR="00050B24" w:rsidP="00050B24" w:rsidRDefault="00050B24" w14:paraId="78E32020"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Lot</w:t>
          </w:r>
          <w:r>
            <w:rPr>
              <w:rFonts w:ascii="Calibri" w:hAnsi="Calibri" w:eastAsia="Times New Roman" w:cs="Times New Roman"/>
              <w:b/>
              <w:caps/>
              <w:spacing w:val="4"/>
              <w:sz w:val="16"/>
              <w:szCs w:val="16"/>
            </w:rPr>
            <w:t xml:space="preserve"> QTY.</w:t>
          </w:r>
        </w:p>
      </w:tc>
      <w:tc>
        <w:tcPr>
          <w:tcW w:w="1080" w:type="dxa"/>
          <w:shd w:val="clear" w:color="auto" w:fill="F2F2F2" w:themeFill="background1" w:themeFillShade="F2"/>
          <w:vAlign w:val="center"/>
        </w:tcPr>
        <w:p w:rsidRPr="00C27E8D" w:rsidR="00050B24" w:rsidP="00050B24" w:rsidRDefault="00050B24" w14:paraId="3C546921"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Lot No.</w:t>
          </w:r>
        </w:p>
      </w:tc>
      <w:tc>
        <w:tcPr>
          <w:tcW w:w="1175" w:type="dxa"/>
          <w:shd w:val="clear" w:color="auto" w:fill="F2F2F2" w:themeFill="background1" w:themeFillShade="F2"/>
          <w:vAlign w:val="center"/>
          <w:hideMark/>
        </w:tcPr>
        <w:p w:rsidRPr="00C27E8D" w:rsidR="00050B24" w:rsidP="00050B24" w:rsidRDefault="00050B24" w14:paraId="0D51FA6C"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MFG</w:t>
          </w:r>
          <w:r w:rsidRPr="00C27E8D">
            <w:rPr>
              <w:rFonts w:ascii="Calibri" w:hAnsi="Calibri" w:eastAsia="Times New Roman" w:cs="Times New Roman"/>
              <w:b/>
              <w:caps/>
              <w:spacing w:val="4"/>
              <w:sz w:val="16"/>
              <w:szCs w:val="16"/>
            </w:rPr>
            <w:t>. date</w:t>
          </w:r>
        </w:p>
      </w:tc>
      <w:tc>
        <w:tcPr>
          <w:tcW w:w="1008" w:type="dxa"/>
          <w:shd w:val="clear" w:color="auto" w:fill="F2F2F2" w:themeFill="background1" w:themeFillShade="F2"/>
          <w:vAlign w:val="center"/>
          <w:hideMark/>
        </w:tcPr>
        <w:p w:rsidRPr="00C27E8D" w:rsidR="00050B24" w:rsidP="00050B24" w:rsidRDefault="00050B24" w14:paraId="1D00B623"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Exp. Date</w:t>
          </w:r>
        </w:p>
      </w:tc>
      <w:tc>
        <w:tcPr>
          <w:tcW w:w="1152" w:type="dxa"/>
          <w:shd w:val="clear" w:color="auto" w:fill="F2F2F2" w:themeFill="background1" w:themeFillShade="F2"/>
          <w:vAlign w:val="center"/>
          <w:hideMark/>
        </w:tcPr>
        <w:p w:rsidRPr="00C27E8D" w:rsidR="00050B24" w:rsidP="00050B24" w:rsidRDefault="00050B24" w14:paraId="3F581955"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 xml:space="preserve">SHip </w:t>
          </w:r>
          <w:r w:rsidRPr="00C27E8D">
            <w:rPr>
              <w:rFonts w:ascii="Calibri" w:hAnsi="Calibri" w:eastAsia="Times New Roman" w:cs="Times New Roman"/>
              <w:b/>
              <w:caps/>
              <w:spacing w:val="4"/>
              <w:sz w:val="16"/>
              <w:szCs w:val="16"/>
            </w:rPr>
            <w:t>WEIGHT</w:t>
          </w:r>
        </w:p>
      </w:tc>
    </w:tr>
  </w:tbl>
  <w:p w:rsidRPr="00050B24" w:rsidR="00050B24" w:rsidP="00050B24" w:rsidRDefault="00050B24" w14:paraId="47F0AE47" w14:textId="77777777">
    <w:pPr>
      <w:spacing w:after="0" w:line="240" w:lineRule="auto"/>
      <w:rPr>
        <w:rFonts w:ascii="Calibri" w:hAnsi="Calibri" w:eastAsia="Times New Roman" w:cs="Calibri"/>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1945" w:rsidRDefault="00AD1945" w14:paraId="08E29AA7"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KzMDU0Nje1tDAzNTVU0lEKTi0uzszPAykwMqoFADZXw94tAAAA"/>
  </w:docVars>
  <w:rsids>
    <w:rsidRoot w:val="00094064"/>
    <w:rsid w:val="0000302D"/>
    <w:rsid w:val="00004008"/>
    <w:rsid w:val="000179C0"/>
    <w:rsid w:val="00017B68"/>
    <w:rsid w:val="000217D0"/>
    <w:rsid w:val="000239FD"/>
    <w:rsid w:val="000256A4"/>
    <w:rsid w:val="00025A92"/>
    <w:rsid w:val="00027663"/>
    <w:rsid w:val="00032E69"/>
    <w:rsid w:val="000369C2"/>
    <w:rsid w:val="00041889"/>
    <w:rsid w:val="00042320"/>
    <w:rsid w:val="00043FF4"/>
    <w:rsid w:val="00044DCB"/>
    <w:rsid w:val="00045D00"/>
    <w:rsid w:val="00050B24"/>
    <w:rsid w:val="00051AC0"/>
    <w:rsid w:val="00070EE8"/>
    <w:rsid w:val="0007265B"/>
    <w:rsid w:val="00072CD3"/>
    <w:rsid w:val="00074151"/>
    <w:rsid w:val="000759A2"/>
    <w:rsid w:val="000806DD"/>
    <w:rsid w:val="00081A0A"/>
    <w:rsid w:val="000856F0"/>
    <w:rsid w:val="0009255E"/>
    <w:rsid w:val="00094064"/>
    <w:rsid w:val="000A665A"/>
    <w:rsid w:val="000C290C"/>
    <w:rsid w:val="000C3D08"/>
    <w:rsid w:val="000C3E1E"/>
    <w:rsid w:val="000C43D4"/>
    <w:rsid w:val="000D29EB"/>
    <w:rsid w:val="000E3283"/>
    <w:rsid w:val="000E5E9A"/>
    <w:rsid w:val="0010136A"/>
    <w:rsid w:val="0010173D"/>
    <w:rsid w:val="00103846"/>
    <w:rsid w:val="00112088"/>
    <w:rsid w:val="00113AFB"/>
    <w:rsid w:val="00113E6B"/>
    <w:rsid w:val="0011793B"/>
    <w:rsid w:val="001217C8"/>
    <w:rsid w:val="0012465B"/>
    <w:rsid w:val="00125E31"/>
    <w:rsid w:val="00126268"/>
    <w:rsid w:val="001262D4"/>
    <w:rsid w:val="0013189C"/>
    <w:rsid w:val="00133395"/>
    <w:rsid w:val="00134F78"/>
    <w:rsid w:val="00135F18"/>
    <w:rsid w:val="001366E0"/>
    <w:rsid w:val="001408A7"/>
    <w:rsid w:val="0014206D"/>
    <w:rsid w:val="00151C73"/>
    <w:rsid w:val="00154673"/>
    <w:rsid w:val="0015639E"/>
    <w:rsid w:val="00156935"/>
    <w:rsid w:val="00157445"/>
    <w:rsid w:val="001621D9"/>
    <w:rsid w:val="0016377C"/>
    <w:rsid w:val="00170C14"/>
    <w:rsid w:val="00184F98"/>
    <w:rsid w:val="001858F8"/>
    <w:rsid w:val="00185E8E"/>
    <w:rsid w:val="00195210"/>
    <w:rsid w:val="001A52D5"/>
    <w:rsid w:val="001B2BAA"/>
    <w:rsid w:val="001B422C"/>
    <w:rsid w:val="001B6FFE"/>
    <w:rsid w:val="001C0968"/>
    <w:rsid w:val="001C1718"/>
    <w:rsid w:val="001C314D"/>
    <w:rsid w:val="001C619D"/>
    <w:rsid w:val="001C688D"/>
    <w:rsid w:val="001C719C"/>
    <w:rsid w:val="001D0F1B"/>
    <w:rsid w:val="001D1906"/>
    <w:rsid w:val="001D6807"/>
    <w:rsid w:val="001E3E81"/>
    <w:rsid w:val="001E7682"/>
    <w:rsid w:val="001E7F3C"/>
    <w:rsid w:val="001F4702"/>
    <w:rsid w:val="0020108A"/>
    <w:rsid w:val="00202103"/>
    <w:rsid w:val="002042F1"/>
    <w:rsid w:val="002056DC"/>
    <w:rsid w:val="0021513D"/>
    <w:rsid w:val="00216ADB"/>
    <w:rsid w:val="002215E9"/>
    <w:rsid w:val="00225E2E"/>
    <w:rsid w:val="00226430"/>
    <w:rsid w:val="0022646B"/>
    <w:rsid w:val="00232463"/>
    <w:rsid w:val="002325A6"/>
    <w:rsid w:val="00232D25"/>
    <w:rsid w:val="00235CA0"/>
    <w:rsid w:val="00236376"/>
    <w:rsid w:val="002546C0"/>
    <w:rsid w:val="00261876"/>
    <w:rsid w:val="0026211B"/>
    <w:rsid w:val="0026269B"/>
    <w:rsid w:val="00264D20"/>
    <w:rsid w:val="00265000"/>
    <w:rsid w:val="0026561D"/>
    <w:rsid w:val="002669DB"/>
    <w:rsid w:val="00272A8C"/>
    <w:rsid w:val="00272C94"/>
    <w:rsid w:val="00273BA9"/>
    <w:rsid w:val="00287EA6"/>
    <w:rsid w:val="002940DF"/>
    <w:rsid w:val="0029628E"/>
    <w:rsid w:val="002A11F7"/>
    <w:rsid w:val="002A286A"/>
    <w:rsid w:val="002A29DF"/>
    <w:rsid w:val="002A382C"/>
    <w:rsid w:val="002A40F9"/>
    <w:rsid w:val="002B4B64"/>
    <w:rsid w:val="002C54DE"/>
    <w:rsid w:val="002D037B"/>
    <w:rsid w:val="002D1460"/>
    <w:rsid w:val="002D7244"/>
    <w:rsid w:val="002D7AEA"/>
    <w:rsid w:val="002E2A56"/>
    <w:rsid w:val="002E4F22"/>
    <w:rsid w:val="002E67D1"/>
    <w:rsid w:val="0030577C"/>
    <w:rsid w:val="003120E4"/>
    <w:rsid w:val="00313F2F"/>
    <w:rsid w:val="003178C9"/>
    <w:rsid w:val="003215FE"/>
    <w:rsid w:val="00321DB1"/>
    <w:rsid w:val="0033177A"/>
    <w:rsid w:val="00331ADB"/>
    <w:rsid w:val="003359E1"/>
    <w:rsid w:val="00337723"/>
    <w:rsid w:val="0035108E"/>
    <w:rsid w:val="00351C20"/>
    <w:rsid w:val="0035203F"/>
    <w:rsid w:val="00363CB5"/>
    <w:rsid w:val="00367547"/>
    <w:rsid w:val="0037646D"/>
    <w:rsid w:val="00384388"/>
    <w:rsid w:val="00391B02"/>
    <w:rsid w:val="00394029"/>
    <w:rsid w:val="00394A7A"/>
    <w:rsid w:val="00396566"/>
    <w:rsid w:val="00397134"/>
    <w:rsid w:val="003A31D7"/>
    <w:rsid w:val="003A39CF"/>
    <w:rsid w:val="003A4C24"/>
    <w:rsid w:val="003A6D56"/>
    <w:rsid w:val="003A7E69"/>
    <w:rsid w:val="003B1209"/>
    <w:rsid w:val="003B1952"/>
    <w:rsid w:val="003B1D59"/>
    <w:rsid w:val="003B376F"/>
    <w:rsid w:val="003B7415"/>
    <w:rsid w:val="003C5E2A"/>
    <w:rsid w:val="003D120B"/>
    <w:rsid w:val="003D3007"/>
    <w:rsid w:val="003D4B80"/>
    <w:rsid w:val="003D71D5"/>
    <w:rsid w:val="003E2178"/>
    <w:rsid w:val="003F77E2"/>
    <w:rsid w:val="004032BE"/>
    <w:rsid w:val="0041200A"/>
    <w:rsid w:val="004123E0"/>
    <w:rsid w:val="00414013"/>
    <w:rsid w:val="004178C2"/>
    <w:rsid w:val="00422607"/>
    <w:rsid w:val="004236DF"/>
    <w:rsid w:val="00423AAA"/>
    <w:rsid w:val="004246B7"/>
    <w:rsid w:val="00426D83"/>
    <w:rsid w:val="004367D0"/>
    <w:rsid w:val="00443097"/>
    <w:rsid w:val="00445CEF"/>
    <w:rsid w:val="00445FCD"/>
    <w:rsid w:val="00450EB2"/>
    <w:rsid w:val="00452D10"/>
    <w:rsid w:val="004543A6"/>
    <w:rsid w:val="004718A7"/>
    <w:rsid w:val="0047394C"/>
    <w:rsid w:val="0047454E"/>
    <w:rsid w:val="004752D1"/>
    <w:rsid w:val="00490352"/>
    <w:rsid w:val="00490A10"/>
    <w:rsid w:val="00491124"/>
    <w:rsid w:val="00493D32"/>
    <w:rsid w:val="00497AF0"/>
    <w:rsid w:val="004A3622"/>
    <w:rsid w:val="004A4D71"/>
    <w:rsid w:val="004A4FED"/>
    <w:rsid w:val="004B43AE"/>
    <w:rsid w:val="004B47ED"/>
    <w:rsid w:val="004B6FE5"/>
    <w:rsid w:val="004B7E7E"/>
    <w:rsid w:val="004C4A66"/>
    <w:rsid w:val="004D180B"/>
    <w:rsid w:val="004D47CC"/>
    <w:rsid w:val="004D787C"/>
    <w:rsid w:val="004E03B4"/>
    <w:rsid w:val="004E2181"/>
    <w:rsid w:val="004E320B"/>
    <w:rsid w:val="004F00BA"/>
    <w:rsid w:val="004F13A6"/>
    <w:rsid w:val="004F2432"/>
    <w:rsid w:val="004F3403"/>
    <w:rsid w:val="0050079F"/>
    <w:rsid w:val="005029B2"/>
    <w:rsid w:val="0050698B"/>
    <w:rsid w:val="0051099F"/>
    <w:rsid w:val="00515CF7"/>
    <w:rsid w:val="0051660C"/>
    <w:rsid w:val="00517831"/>
    <w:rsid w:val="005238F5"/>
    <w:rsid w:val="00524F06"/>
    <w:rsid w:val="00524FE6"/>
    <w:rsid w:val="00527A62"/>
    <w:rsid w:val="00530390"/>
    <w:rsid w:val="0053085F"/>
    <w:rsid w:val="00530926"/>
    <w:rsid w:val="005309FE"/>
    <w:rsid w:val="00535E22"/>
    <w:rsid w:val="00537318"/>
    <w:rsid w:val="00543510"/>
    <w:rsid w:val="005476F5"/>
    <w:rsid w:val="00547F8B"/>
    <w:rsid w:val="00552846"/>
    <w:rsid w:val="00555AC0"/>
    <w:rsid w:val="00556EF5"/>
    <w:rsid w:val="005613D2"/>
    <w:rsid w:val="00564153"/>
    <w:rsid w:val="00581240"/>
    <w:rsid w:val="00583C55"/>
    <w:rsid w:val="00583CFB"/>
    <w:rsid w:val="005A0994"/>
    <w:rsid w:val="005A176F"/>
    <w:rsid w:val="005A1870"/>
    <w:rsid w:val="005A2D85"/>
    <w:rsid w:val="005B037B"/>
    <w:rsid w:val="005B37A1"/>
    <w:rsid w:val="005B61E5"/>
    <w:rsid w:val="005B6376"/>
    <w:rsid w:val="005C2A0A"/>
    <w:rsid w:val="005C662D"/>
    <w:rsid w:val="005D181D"/>
    <w:rsid w:val="005D4B01"/>
    <w:rsid w:val="005D6628"/>
    <w:rsid w:val="005F2559"/>
    <w:rsid w:val="005F5685"/>
    <w:rsid w:val="005F5EC9"/>
    <w:rsid w:val="005F7050"/>
    <w:rsid w:val="0060202A"/>
    <w:rsid w:val="006021F4"/>
    <w:rsid w:val="00610A30"/>
    <w:rsid w:val="006236B3"/>
    <w:rsid w:val="006249DA"/>
    <w:rsid w:val="00632A21"/>
    <w:rsid w:val="00636D08"/>
    <w:rsid w:val="006477B2"/>
    <w:rsid w:val="00651367"/>
    <w:rsid w:val="00651D14"/>
    <w:rsid w:val="00654A04"/>
    <w:rsid w:val="00656D26"/>
    <w:rsid w:val="00660440"/>
    <w:rsid w:val="006630C7"/>
    <w:rsid w:val="0067225B"/>
    <w:rsid w:val="00675093"/>
    <w:rsid w:val="00677AD5"/>
    <w:rsid w:val="00684EEB"/>
    <w:rsid w:val="00690669"/>
    <w:rsid w:val="006907F2"/>
    <w:rsid w:val="00695532"/>
    <w:rsid w:val="006A0E48"/>
    <w:rsid w:val="006A18C5"/>
    <w:rsid w:val="006A5C2A"/>
    <w:rsid w:val="006B078A"/>
    <w:rsid w:val="006B1054"/>
    <w:rsid w:val="006B73F1"/>
    <w:rsid w:val="006C30D9"/>
    <w:rsid w:val="006C4581"/>
    <w:rsid w:val="006D1A49"/>
    <w:rsid w:val="006D1FF9"/>
    <w:rsid w:val="006D4B90"/>
    <w:rsid w:val="006D64AE"/>
    <w:rsid w:val="006E668F"/>
    <w:rsid w:val="006E66D6"/>
    <w:rsid w:val="006F2626"/>
    <w:rsid w:val="006F4330"/>
    <w:rsid w:val="006F5ACD"/>
    <w:rsid w:val="006F608F"/>
    <w:rsid w:val="006F6F9B"/>
    <w:rsid w:val="007032B0"/>
    <w:rsid w:val="00705678"/>
    <w:rsid w:val="00706DCE"/>
    <w:rsid w:val="0071109D"/>
    <w:rsid w:val="00713C64"/>
    <w:rsid w:val="0071439C"/>
    <w:rsid w:val="00716219"/>
    <w:rsid w:val="00716A9D"/>
    <w:rsid w:val="00733C44"/>
    <w:rsid w:val="00736CD8"/>
    <w:rsid w:val="00741F6B"/>
    <w:rsid w:val="00744080"/>
    <w:rsid w:val="00744E67"/>
    <w:rsid w:val="00746706"/>
    <w:rsid w:val="0074764B"/>
    <w:rsid w:val="00753099"/>
    <w:rsid w:val="007537BA"/>
    <w:rsid w:val="00760FA8"/>
    <w:rsid w:val="00763FB3"/>
    <w:rsid w:val="00764C38"/>
    <w:rsid w:val="00765190"/>
    <w:rsid w:val="00767A5C"/>
    <w:rsid w:val="007773B8"/>
    <w:rsid w:val="00783573"/>
    <w:rsid w:val="00785B32"/>
    <w:rsid w:val="00790153"/>
    <w:rsid w:val="00793E0A"/>
    <w:rsid w:val="007A0A2F"/>
    <w:rsid w:val="007A3870"/>
    <w:rsid w:val="007A3D96"/>
    <w:rsid w:val="007A43B0"/>
    <w:rsid w:val="007A4CA5"/>
    <w:rsid w:val="007A6C7A"/>
    <w:rsid w:val="007B235B"/>
    <w:rsid w:val="007C3E40"/>
    <w:rsid w:val="007D45A6"/>
    <w:rsid w:val="007E22C9"/>
    <w:rsid w:val="007E249A"/>
    <w:rsid w:val="007E323C"/>
    <w:rsid w:val="007E5BD8"/>
    <w:rsid w:val="007E5ED9"/>
    <w:rsid w:val="007E63AE"/>
    <w:rsid w:val="007E6422"/>
    <w:rsid w:val="007F15D2"/>
    <w:rsid w:val="007F2539"/>
    <w:rsid w:val="00802B5B"/>
    <w:rsid w:val="00803F1A"/>
    <w:rsid w:val="00806602"/>
    <w:rsid w:val="00813E23"/>
    <w:rsid w:val="00815B41"/>
    <w:rsid w:val="00817EE6"/>
    <w:rsid w:val="00824B7E"/>
    <w:rsid w:val="0083130D"/>
    <w:rsid w:val="00836184"/>
    <w:rsid w:val="008417AE"/>
    <w:rsid w:val="00843EE6"/>
    <w:rsid w:val="00845E08"/>
    <w:rsid w:val="008464CE"/>
    <w:rsid w:val="00847369"/>
    <w:rsid w:val="008507B2"/>
    <w:rsid w:val="00852BF5"/>
    <w:rsid w:val="008533EF"/>
    <w:rsid w:val="00853B46"/>
    <w:rsid w:val="008547C5"/>
    <w:rsid w:val="00856BBF"/>
    <w:rsid w:val="00860276"/>
    <w:rsid w:val="0086188C"/>
    <w:rsid w:val="00865B4F"/>
    <w:rsid w:val="00876508"/>
    <w:rsid w:val="00876EC0"/>
    <w:rsid w:val="00883317"/>
    <w:rsid w:val="00884296"/>
    <w:rsid w:val="00887877"/>
    <w:rsid w:val="008A070B"/>
    <w:rsid w:val="008A3337"/>
    <w:rsid w:val="008A4D11"/>
    <w:rsid w:val="008B2C09"/>
    <w:rsid w:val="008C3901"/>
    <w:rsid w:val="008D604C"/>
    <w:rsid w:val="008D67F8"/>
    <w:rsid w:val="008D7475"/>
    <w:rsid w:val="008E3564"/>
    <w:rsid w:val="008E5975"/>
    <w:rsid w:val="008E76BA"/>
    <w:rsid w:val="008F0A38"/>
    <w:rsid w:val="008F397C"/>
    <w:rsid w:val="008F3E79"/>
    <w:rsid w:val="008F5AE8"/>
    <w:rsid w:val="009013DC"/>
    <w:rsid w:val="00902463"/>
    <w:rsid w:val="00902C17"/>
    <w:rsid w:val="009072D1"/>
    <w:rsid w:val="00913723"/>
    <w:rsid w:val="0091526A"/>
    <w:rsid w:val="00923F7C"/>
    <w:rsid w:val="0092542A"/>
    <w:rsid w:val="009339A1"/>
    <w:rsid w:val="00933DB5"/>
    <w:rsid w:val="009343F8"/>
    <w:rsid w:val="00935845"/>
    <w:rsid w:val="00941296"/>
    <w:rsid w:val="00942710"/>
    <w:rsid w:val="00942748"/>
    <w:rsid w:val="00943A17"/>
    <w:rsid w:val="009453BC"/>
    <w:rsid w:val="00947345"/>
    <w:rsid w:val="00951334"/>
    <w:rsid w:val="00954C6C"/>
    <w:rsid w:val="00957FE0"/>
    <w:rsid w:val="00960E4A"/>
    <w:rsid w:val="00961643"/>
    <w:rsid w:val="009618BB"/>
    <w:rsid w:val="009631AD"/>
    <w:rsid w:val="009668B4"/>
    <w:rsid w:val="00966D04"/>
    <w:rsid w:val="00972057"/>
    <w:rsid w:val="00982D22"/>
    <w:rsid w:val="00987B89"/>
    <w:rsid w:val="00991278"/>
    <w:rsid w:val="00991420"/>
    <w:rsid w:val="0099175E"/>
    <w:rsid w:val="00993598"/>
    <w:rsid w:val="009943A4"/>
    <w:rsid w:val="00997155"/>
    <w:rsid w:val="009A02F2"/>
    <w:rsid w:val="009A30A5"/>
    <w:rsid w:val="009A4F17"/>
    <w:rsid w:val="009B29A5"/>
    <w:rsid w:val="009B485A"/>
    <w:rsid w:val="009C04F2"/>
    <w:rsid w:val="009C1AC9"/>
    <w:rsid w:val="009C40F4"/>
    <w:rsid w:val="009C5A0B"/>
    <w:rsid w:val="009C61B0"/>
    <w:rsid w:val="009C76FE"/>
    <w:rsid w:val="009D508B"/>
    <w:rsid w:val="009D6D0B"/>
    <w:rsid w:val="009E16EA"/>
    <w:rsid w:val="009E251E"/>
    <w:rsid w:val="009E5192"/>
    <w:rsid w:val="00A00B95"/>
    <w:rsid w:val="00A01406"/>
    <w:rsid w:val="00A01AB9"/>
    <w:rsid w:val="00A048EC"/>
    <w:rsid w:val="00A04EBB"/>
    <w:rsid w:val="00A0732E"/>
    <w:rsid w:val="00A124E3"/>
    <w:rsid w:val="00A2612C"/>
    <w:rsid w:val="00A3514B"/>
    <w:rsid w:val="00A36E40"/>
    <w:rsid w:val="00A422C6"/>
    <w:rsid w:val="00A45A27"/>
    <w:rsid w:val="00A509FE"/>
    <w:rsid w:val="00A55028"/>
    <w:rsid w:val="00A55F84"/>
    <w:rsid w:val="00A62BE5"/>
    <w:rsid w:val="00A73165"/>
    <w:rsid w:val="00A76F36"/>
    <w:rsid w:val="00A90719"/>
    <w:rsid w:val="00A9216C"/>
    <w:rsid w:val="00A926A2"/>
    <w:rsid w:val="00A940EF"/>
    <w:rsid w:val="00A9438B"/>
    <w:rsid w:val="00A966C0"/>
    <w:rsid w:val="00A97B8D"/>
    <w:rsid w:val="00AA116C"/>
    <w:rsid w:val="00AA1841"/>
    <w:rsid w:val="00AA401B"/>
    <w:rsid w:val="00AB1B79"/>
    <w:rsid w:val="00AB587D"/>
    <w:rsid w:val="00AC389C"/>
    <w:rsid w:val="00AC469F"/>
    <w:rsid w:val="00AD1945"/>
    <w:rsid w:val="00AD6922"/>
    <w:rsid w:val="00AE4F54"/>
    <w:rsid w:val="00AF1EDD"/>
    <w:rsid w:val="00AF4452"/>
    <w:rsid w:val="00AF7CF7"/>
    <w:rsid w:val="00B01A27"/>
    <w:rsid w:val="00B01DA6"/>
    <w:rsid w:val="00B113CD"/>
    <w:rsid w:val="00B149FE"/>
    <w:rsid w:val="00B2294F"/>
    <w:rsid w:val="00B22FDE"/>
    <w:rsid w:val="00B24B4D"/>
    <w:rsid w:val="00B26686"/>
    <w:rsid w:val="00B32D4B"/>
    <w:rsid w:val="00B33605"/>
    <w:rsid w:val="00B34C45"/>
    <w:rsid w:val="00B35573"/>
    <w:rsid w:val="00B402B9"/>
    <w:rsid w:val="00B437D5"/>
    <w:rsid w:val="00B453BC"/>
    <w:rsid w:val="00B47AA3"/>
    <w:rsid w:val="00B517A8"/>
    <w:rsid w:val="00B54853"/>
    <w:rsid w:val="00B55A4E"/>
    <w:rsid w:val="00B566E1"/>
    <w:rsid w:val="00B56798"/>
    <w:rsid w:val="00B575D6"/>
    <w:rsid w:val="00B60B61"/>
    <w:rsid w:val="00B60D54"/>
    <w:rsid w:val="00B61104"/>
    <w:rsid w:val="00B62D76"/>
    <w:rsid w:val="00B65498"/>
    <w:rsid w:val="00B71B65"/>
    <w:rsid w:val="00B765C6"/>
    <w:rsid w:val="00B777E1"/>
    <w:rsid w:val="00B8030E"/>
    <w:rsid w:val="00B902AE"/>
    <w:rsid w:val="00B909AE"/>
    <w:rsid w:val="00B90B01"/>
    <w:rsid w:val="00B91CA1"/>
    <w:rsid w:val="00B91F46"/>
    <w:rsid w:val="00B96060"/>
    <w:rsid w:val="00BA1B35"/>
    <w:rsid w:val="00BA26FB"/>
    <w:rsid w:val="00BA41F7"/>
    <w:rsid w:val="00BB1AFA"/>
    <w:rsid w:val="00BB2D45"/>
    <w:rsid w:val="00BC0A88"/>
    <w:rsid w:val="00BC232B"/>
    <w:rsid w:val="00BC3312"/>
    <w:rsid w:val="00BC4563"/>
    <w:rsid w:val="00BD0F04"/>
    <w:rsid w:val="00BD1F0E"/>
    <w:rsid w:val="00BD2533"/>
    <w:rsid w:val="00BD35AE"/>
    <w:rsid w:val="00BE2EEA"/>
    <w:rsid w:val="00BE5FAB"/>
    <w:rsid w:val="00BE6BE6"/>
    <w:rsid w:val="00BF0F10"/>
    <w:rsid w:val="00BF1A13"/>
    <w:rsid w:val="00BF5D94"/>
    <w:rsid w:val="00BF6B16"/>
    <w:rsid w:val="00C109CC"/>
    <w:rsid w:val="00C11F02"/>
    <w:rsid w:val="00C223CD"/>
    <w:rsid w:val="00C22944"/>
    <w:rsid w:val="00C27C1A"/>
    <w:rsid w:val="00C27E8D"/>
    <w:rsid w:val="00C27ED0"/>
    <w:rsid w:val="00C30359"/>
    <w:rsid w:val="00C31C6B"/>
    <w:rsid w:val="00C3609A"/>
    <w:rsid w:val="00C36F18"/>
    <w:rsid w:val="00C40BE4"/>
    <w:rsid w:val="00C41DE3"/>
    <w:rsid w:val="00C4509E"/>
    <w:rsid w:val="00C61168"/>
    <w:rsid w:val="00C616F1"/>
    <w:rsid w:val="00C6611B"/>
    <w:rsid w:val="00C677C0"/>
    <w:rsid w:val="00C700C0"/>
    <w:rsid w:val="00C86B9F"/>
    <w:rsid w:val="00C939BF"/>
    <w:rsid w:val="00CA6394"/>
    <w:rsid w:val="00CB70AD"/>
    <w:rsid w:val="00CC32A2"/>
    <w:rsid w:val="00CC46D7"/>
    <w:rsid w:val="00CC4D7E"/>
    <w:rsid w:val="00CC517B"/>
    <w:rsid w:val="00CD472A"/>
    <w:rsid w:val="00CE0916"/>
    <w:rsid w:val="00CE53D4"/>
    <w:rsid w:val="00CF3AE5"/>
    <w:rsid w:val="00CF46F5"/>
    <w:rsid w:val="00D02D14"/>
    <w:rsid w:val="00D12B98"/>
    <w:rsid w:val="00D1593B"/>
    <w:rsid w:val="00D16022"/>
    <w:rsid w:val="00D21D63"/>
    <w:rsid w:val="00D21DC7"/>
    <w:rsid w:val="00D235D0"/>
    <w:rsid w:val="00D25AA6"/>
    <w:rsid w:val="00D26E75"/>
    <w:rsid w:val="00D35782"/>
    <w:rsid w:val="00D47977"/>
    <w:rsid w:val="00D53B6F"/>
    <w:rsid w:val="00D557DE"/>
    <w:rsid w:val="00D560CB"/>
    <w:rsid w:val="00D64F51"/>
    <w:rsid w:val="00D70F24"/>
    <w:rsid w:val="00D717A3"/>
    <w:rsid w:val="00D72C0F"/>
    <w:rsid w:val="00D75AAF"/>
    <w:rsid w:val="00D7605B"/>
    <w:rsid w:val="00D808CD"/>
    <w:rsid w:val="00D90894"/>
    <w:rsid w:val="00D93164"/>
    <w:rsid w:val="00DA015C"/>
    <w:rsid w:val="00DA0F11"/>
    <w:rsid w:val="00DA16A9"/>
    <w:rsid w:val="00DA41DA"/>
    <w:rsid w:val="00DA580A"/>
    <w:rsid w:val="00DC1D7D"/>
    <w:rsid w:val="00DE74EA"/>
    <w:rsid w:val="00DF30F1"/>
    <w:rsid w:val="00E07235"/>
    <w:rsid w:val="00E110B7"/>
    <w:rsid w:val="00E14819"/>
    <w:rsid w:val="00E1572B"/>
    <w:rsid w:val="00E2056D"/>
    <w:rsid w:val="00E22B7E"/>
    <w:rsid w:val="00E3036E"/>
    <w:rsid w:val="00E40C63"/>
    <w:rsid w:val="00E41EE0"/>
    <w:rsid w:val="00E4292B"/>
    <w:rsid w:val="00E43B10"/>
    <w:rsid w:val="00E53A92"/>
    <w:rsid w:val="00E54F17"/>
    <w:rsid w:val="00E55845"/>
    <w:rsid w:val="00E57202"/>
    <w:rsid w:val="00E62D68"/>
    <w:rsid w:val="00E73B31"/>
    <w:rsid w:val="00E83397"/>
    <w:rsid w:val="00E849AD"/>
    <w:rsid w:val="00E85411"/>
    <w:rsid w:val="00E85A8D"/>
    <w:rsid w:val="00E8750C"/>
    <w:rsid w:val="00E94A48"/>
    <w:rsid w:val="00EA246E"/>
    <w:rsid w:val="00EA2D54"/>
    <w:rsid w:val="00EB1814"/>
    <w:rsid w:val="00EB3E12"/>
    <w:rsid w:val="00EB5B19"/>
    <w:rsid w:val="00EC185D"/>
    <w:rsid w:val="00EC1995"/>
    <w:rsid w:val="00EC379A"/>
    <w:rsid w:val="00EC4C86"/>
    <w:rsid w:val="00EC53B7"/>
    <w:rsid w:val="00ED0377"/>
    <w:rsid w:val="00ED096C"/>
    <w:rsid w:val="00ED1AAD"/>
    <w:rsid w:val="00ED3CF7"/>
    <w:rsid w:val="00EE118F"/>
    <w:rsid w:val="00EE2789"/>
    <w:rsid w:val="00EE27AF"/>
    <w:rsid w:val="00EE3ABD"/>
    <w:rsid w:val="00EF4641"/>
    <w:rsid w:val="00EF528D"/>
    <w:rsid w:val="00F04C88"/>
    <w:rsid w:val="00F0543F"/>
    <w:rsid w:val="00F1016E"/>
    <w:rsid w:val="00F14176"/>
    <w:rsid w:val="00F15C9B"/>
    <w:rsid w:val="00F20F72"/>
    <w:rsid w:val="00F256B5"/>
    <w:rsid w:val="00F26888"/>
    <w:rsid w:val="00F332D1"/>
    <w:rsid w:val="00F347A7"/>
    <w:rsid w:val="00F34D44"/>
    <w:rsid w:val="00F36FA0"/>
    <w:rsid w:val="00F44822"/>
    <w:rsid w:val="00F45450"/>
    <w:rsid w:val="00F45904"/>
    <w:rsid w:val="00F53219"/>
    <w:rsid w:val="00F56AEF"/>
    <w:rsid w:val="00F57D2C"/>
    <w:rsid w:val="00F6620A"/>
    <w:rsid w:val="00F81AE9"/>
    <w:rsid w:val="00F848FB"/>
    <w:rsid w:val="00F86468"/>
    <w:rsid w:val="00F900ED"/>
    <w:rsid w:val="00FA31D3"/>
    <w:rsid w:val="00FA3BD5"/>
    <w:rsid w:val="00FA49E6"/>
    <w:rsid w:val="00FA4D66"/>
    <w:rsid w:val="00FA57F8"/>
    <w:rsid w:val="00FA5A4F"/>
    <w:rsid w:val="00FB3157"/>
    <w:rsid w:val="00FB3DCE"/>
    <w:rsid w:val="00FB52F7"/>
    <w:rsid w:val="00FB53D0"/>
    <w:rsid w:val="00FB7477"/>
    <w:rsid w:val="00FC469D"/>
    <w:rsid w:val="00FD6A00"/>
    <w:rsid w:val="00FE600A"/>
    <w:rsid w:val="00FE6606"/>
    <w:rsid w:val="00FF314B"/>
    <w:rsid w:val="00FF4CBE"/>
    <w:rsid w:val="00FF66A4"/>
    <w:rsid w:val="00FF6ECF"/>
    <w:rsid w:val="00FF7D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823F7"/>
  <w15:chartTrackingRefBased/>
  <w15:docId w15:val="{D4904A8A-08E2-4484-84AE-6A33EE99F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68F"/>
  </w:style>
  <w:style w:type="paragraph" w:styleId="Heading1">
    <w:name w:val="heading 1"/>
    <w:basedOn w:val="Normal"/>
    <w:next w:val="Normal"/>
    <w:link w:val="Heading1Char"/>
    <w:qFormat/>
    <w:rsid w:val="00CD472A"/>
    <w:pPr>
      <w:spacing w:after="0" w:line="264" w:lineRule="auto"/>
      <w:jc w:val="right"/>
      <w:outlineLvl w:val="0"/>
    </w:pPr>
    <w:rPr>
      <w:rFonts w:asciiTheme="majorHAnsi" w:eastAsia="Times New Roman" w:hAnsiTheme="majorHAnsi" w:cs="Times New Roman"/>
      <w:b/>
      <w:color w:val="7F7F7F" w:themeColor="background1" w:themeShade="7F"/>
      <w:spacing w:val="4"/>
      <w:sz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0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0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C63"/>
  </w:style>
  <w:style w:type="character" w:styleId="Strong">
    <w:name w:val="Strong"/>
    <w:basedOn w:val="DefaultParagraphFont"/>
    <w:uiPriority w:val="22"/>
    <w:qFormat/>
    <w:rsid w:val="00E40C63"/>
    <w:rPr>
      <w:b/>
      <w:bCs/>
    </w:rPr>
  </w:style>
  <w:style w:type="paragraph" w:styleId="Header">
    <w:name w:val="header"/>
    <w:basedOn w:val="Normal"/>
    <w:link w:val="HeaderChar"/>
    <w:uiPriority w:val="99"/>
    <w:unhideWhenUsed/>
    <w:rsid w:val="00E40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C63"/>
  </w:style>
  <w:style w:type="character" w:styleId="PlaceholderText">
    <w:name w:val="Placeholder Text"/>
    <w:basedOn w:val="DefaultParagraphFont"/>
    <w:uiPriority w:val="99"/>
    <w:semiHidden/>
    <w:rsid w:val="00E40C63"/>
    <w:rPr>
      <w:color w:val="808080"/>
    </w:rPr>
  </w:style>
  <w:style w:type="table" w:styleId="TableGridLight">
    <w:name w:val="Grid Table Light"/>
    <w:basedOn w:val="TableNormal"/>
    <w:uiPriority w:val="40"/>
    <w:rsid w:val="00EC19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tactInformation">
    <w:name w:val="Contact Information"/>
    <w:basedOn w:val="Normal"/>
    <w:qFormat/>
    <w:rsid w:val="001366E0"/>
    <w:pPr>
      <w:spacing w:after="0" w:line="240" w:lineRule="auto"/>
    </w:pPr>
    <w:rPr>
      <w:rFonts w:eastAsiaTheme="minorEastAsia" w:cstheme="minorHAnsi"/>
      <w:sz w:val="18"/>
      <w:szCs w:val="24"/>
    </w:rPr>
  </w:style>
  <w:style w:type="character" w:customStyle="1" w:styleId="Heading1Char">
    <w:name w:val="Heading 1 Char"/>
    <w:basedOn w:val="DefaultParagraphFont"/>
    <w:link w:val="Heading1"/>
    <w:rsid w:val="00CD472A"/>
    <w:rPr>
      <w:rFonts w:asciiTheme="majorHAnsi" w:eastAsia="Times New Roman" w:hAnsiTheme="majorHAnsi" w:cs="Times New Roman"/>
      <w:b/>
      <w:color w:val="7F7F7F" w:themeColor="background1" w:themeShade="7F"/>
      <w:spacing w:val="4"/>
      <w:sz w:val="40"/>
      <w:szCs w:val="18"/>
    </w:rPr>
  </w:style>
  <w:style w:type="paragraph" w:customStyle="1" w:styleId="RightAligned">
    <w:name w:val="Right Aligned"/>
    <w:basedOn w:val="Normal"/>
    <w:qFormat/>
    <w:rsid w:val="00CD472A"/>
    <w:pPr>
      <w:spacing w:after="0" w:line="264" w:lineRule="auto"/>
      <w:jc w:val="right"/>
    </w:pPr>
    <w:rPr>
      <w:rFonts w:eastAsia="Times New Roman" w:cs="Times New Roman"/>
      <w:caps/>
      <w:spacing w:val="4"/>
      <w:sz w:val="16"/>
      <w:szCs w:val="16"/>
    </w:rPr>
  </w:style>
  <w:style w:type="character" w:styleId="CommentReference">
    <w:name w:val="annotation reference"/>
    <w:basedOn w:val="DefaultParagraphFont"/>
    <w:uiPriority w:val="99"/>
    <w:semiHidden/>
    <w:unhideWhenUsed/>
    <w:rsid w:val="006E668F"/>
    <w:rPr>
      <w:sz w:val="16"/>
      <w:szCs w:val="16"/>
    </w:rPr>
  </w:style>
  <w:style w:type="paragraph" w:styleId="CommentText">
    <w:name w:val="annotation text"/>
    <w:basedOn w:val="Normal"/>
    <w:link w:val="CommentTextChar"/>
    <w:uiPriority w:val="99"/>
    <w:semiHidden/>
    <w:unhideWhenUsed/>
    <w:rsid w:val="006E668F"/>
    <w:pPr>
      <w:spacing w:line="240" w:lineRule="auto"/>
    </w:pPr>
    <w:rPr>
      <w:sz w:val="20"/>
      <w:szCs w:val="20"/>
    </w:rPr>
  </w:style>
  <w:style w:type="character" w:customStyle="1" w:styleId="CommentTextChar">
    <w:name w:val="Comment Text Char"/>
    <w:basedOn w:val="DefaultParagraphFont"/>
    <w:link w:val="CommentText"/>
    <w:uiPriority w:val="99"/>
    <w:semiHidden/>
    <w:rsid w:val="006E668F"/>
    <w:rPr>
      <w:sz w:val="20"/>
      <w:szCs w:val="20"/>
    </w:rPr>
  </w:style>
  <w:style w:type="paragraph" w:styleId="CommentSubject">
    <w:name w:val="annotation subject"/>
    <w:basedOn w:val="CommentText"/>
    <w:next w:val="CommentText"/>
    <w:link w:val="CommentSubjectChar"/>
    <w:uiPriority w:val="99"/>
    <w:semiHidden/>
    <w:unhideWhenUsed/>
    <w:rsid w:val="006E668F"/>
    <w:rPr>
      <w:b/>
      <w:bCs/>
    </w:rPr>
  </w:style>
  <w:style w:type="character" w:customStyle="1" w:styleId="CommentSubjectChar">
    <w:name w:val="Comment Subject Char"/>
    <w:basedOn w:val="CommentTextChar"/>
    <w:link w:val="CommentSubject"/>
    <w:uiPriority w:val="99"/>
    <w:semiHidden/>
    <w:rsid w:val="006E668F"/>
    <w:rPr>
      <w:b/>
      <w:bCs/>
      <w:sz w:val="20"/>
      <w:szCs w:val="20"/>
    </w:rPr>
  </w:style>
  <w:style w:type="paragraph" w:styleId="BalloonText">
    <w:name w:val="Balloon Text"/>
    <w:basedOn w:val="Normal"/>
    <w:link w:val="BalloonTextChar"/>
    <w:uiPriority w:val="99"/>
    <w:semiHidden/>
    <w:unhideWhenUsed/>
    <w:rsid w:val="006E66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668F"/>
    <w:rPr>
      <w:rFonts w:ascii="Segoe UI" w:hAnsi="Segoe UI" w:cs="Segoe UI"/>
      <w:sz w:val="18"/>
      <w:szCs w:val="18"/>
    </w:rPr>
  </w:style>
  <w:style w:type="character" w:styleId="Hyperlink">
    <w:name w:val="Hyperlink"/>
    <w:basedOn w:val="DefaultParagraphFont"/>
    <w:uiPriority w:val="99"/>
    <w:unhideWhenUsed/>
    <w:rsid w:val="002A11F7"/>
    <w:rPr>
      <w:color w:val="0563C1" w:themeColor="hyperlink"/>
      <w:u w:val="single"/>
    </w:rPr>
  </w:style>
  <w:style w:type="character" w:customStyle="1" w:styleId="UnresolvedMention1">
    <w:name w:val="Unresolved Mention1"/>
    <w:basedOn w:val="DefaultParagraphFont"/>
    <w:uiPriority w:val="99"/>
    <w:semiHidden/>
    <w:unhideWhenUsed/>
    <w:rsid w:val="002A11F7"/>
    <w:rPr>
      <w:color w:val="808080"/>
      <w:shd w:val="clear" w:color="auto" w:fill="E6E6E6"/>
    </w:rPr>
  </w:style>
  <w:style w:type="table" w:styleId="PlainTable1">
    <w:name w:val="Plain Table 1"/>
    <w:basedOn w:val="TableNormal"/>
    <w:uiPriority w:val="41"/>
    <w:rsid w:val="00AB58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hadStyle">
    <w:name w:val="Chad Style"/>
    <w:basedOn w:val="TableNormal"/>
    <w:uiPriority w:val="99"/>
    <w:rsid w:val="00025A92"/>
    <w:pPr>
      <w:spacing w:after="0" w:line="240" w:lineRule="auto"/>
      <w:jc w:val="center"/>
    </w:pPr>
    <w:tblPr>
      <w:tblStyleRowBandSize w:val="1"/>
      <w:tblStyleColBandSize w:val="1"/>
      <w:tblBorders>
        <w:top w:val="single" w:sz="4" w:space="0" w:color="auto"/>
        <w:left w:val="single" w:sz="4" w:space="0" w:color="auto"/>
        <w:bottom w:val="single" w:sz="4" w:space="0" w:color="auto"/>
        <w:right w:val="single" w:sz="4" w:space="0" w:color="auto"/>
        <w:insideV w:val="single" w:sz="4" w:space="0" w:color="auto"/>
      </w:tblBorders>
      <w:tblCellMar>
        <w:top w:w="43" w:type="dxa"/>
        <w:left w:w="43" w:type="dxa"/>
        <w:bottom w:w="43" w:type="dxa"/>
        <w:right w:w="43" w:type="dxa"/>
      </w:tblCellMar>
    </w:tblPr>
    <w:tcPr>
      <w:vAlign w:val="center"/>
    </w:tcPr>
    <w:tblStylePr w:type="lastRow">
      <w:pPr>
        <w:jc w:val="left"/>
      </w:pPr>
    </w:tblStylePr>
    <w:tblStylePr w:type="firstCol">
      <w:pPr>
        <w:jc w:val="center"/>
      </w:pPr>
    </w:tblStylePr>
    <w:tblStylePr w:type="lastCol">
      <w:pPr>
        <w:jc w:val="right"/>
      </w:pPr>
      <w:tblPr/>
      <w:tcPr>
        <w:vAlign w:val="center"/>
      </w:tcPr>
    </w:tblStylePr>
    <w:tblStylePr w:type="band2Horz">
      <w:tblPr/>
      <w:tcPr>
        <w:tcBorders>
          <w:top w:val="nil"/>
          <w:left w:val="single" w:sz="4" w:space="0" w:color="auto"/>
          <w:bottom w:val="nil"/>
          <w:right w:val="single" w:sz="4" w:space="0" w:color="auto"/>
          <w:insideH w:val="nil"/>
          <w:insideV w:val="single" w:sz="4" w:space="0" w:color="auto"/>
        </w:tcBorders>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575127">
      <w:bodyDiv w:val="1"/>
      <w:marLeft w:val="0"/>
      <w:marRight w:val="0"/>
      <w:marTop w:val="0"/>
      <w:marBottom w:val="0"/>
      <w:divBdr>
        <w:top w:val="none" w:sz="0" w:space="0" w:color="auto"/>
        <w:left w:val="none" w:sz="0" w:space="0" w:color="auto"/>
        <w:bottom w:val="none" w:sz="0" w:space="0" w:color="auto"/>
        <w:right w:val="none" w:sz="0" w:space="0" w:color="auto"/>
      </w:divBdr>
    </w:div>
    <w:div w:id="1673875931">
      <w:bodyDiv w:val="1"/>
      <w:marLeft w:val="0"/>
      <w:marRight w:val="0"/>
      <w:marTop w:val="0"/>
      <w:marBottom w:val="0"/>
      <w:divBdr>
        <w:top w:val="none" w:sz="0" w:space="0" w:color="auto"/>
        <w:left w:val="none" w:sz="0" w:space="0" w:color="auto"/>
        <w:bottom w:val="none" w:sz="0" w:space="0" w:color="auto"/>
        <w:right w:val="none" w:sz="0" w:space="0" w:color="auto"/>
      </w:divBdr>
    </w:div>
    <w:div w:id="2012558674">
      <w:bodyDiv w:val="1"/>
      <w:marLeft w:val="0"/>
      <w:marRight w:val="0"/>
      <w:marTop w:val="0"/>
      <w:marBottom w:val="0"/>
      <w:divBdr>
        <w:top w:val="none" w:sz="0" w:space="0" w:color="auto"/>
        <w:left w:val="none" w:sz="0" w:space="0" w:color="auto"/>
        <w:bottom w:val="none" w:sz="0" w:space="0" w:color="auto"/>
        <w:right w:val="none" w:sz="0" w:space="0" w:color="auto"/>
      </w:divBdr>
    </w:div>
    <w:div w:id="214303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guttenplan\Desktop\Guttenplans%20Bill%20of%20Lading%20Template%20(Version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5F705CD-B596-4DF4-8C76-497A4998C825}"/>
      </w:docPartPr>
      <w:docPartBody>
        <w:p w:rsidR="004C50CA" w:rsidRDefault="00D71B93">
          <w:r w:rsidRPr="00173C8F">
            <w:rPr>
              <w:rStyle w:val="PlaceholderText"/>
            </w:rPr>
            <w:t>Click or tap here to enter text.</w:t>
          </w:r>
        </w:p>
      </w:docPartBody>
    </w:docPart>
    <w:docPart>
      <w:docPartPr>
        <w:name w:val="90FD2AF045FD4066A1F446FB0A85BF1A"/>
        <w:category>
          <w:name w:val="General"/>
          <w:gallery w:val="placeholder"/>
        </w:category>
        <w:types>
          <w:type w:val="bbPlcHdr"/>
        </w:types>
        <w:behaviors>
          <w:behavior w:val="content"/>
        </w:behaviors>
        <w:guid w:val="{21218CD4-A7EE-4BBF-9ACF-FA62A2BD3C6F}"/>
      </w:docPartPr>
      <w:docPartBody>
        <w:p w:rsidR="000513BE" w:rsidRDefault="00C82B10" w:rsidP="00C82B10">
          <w:pPr>
            <w:pStyle w:val="90FD2AF045FD4066A1F446FB0A85BF1A"/>
          </w:pPr>
          <w:r w:rsidRPr="00173C8F">
            <w:rPr>
              <w:rStyle w:val="PlaceholderText"/>
            </w:rPr>
            <w:t>Click or tap here to enter text.</w:t>
          </w:r>
        </w:p>
      </w:docPartBody>
    </w:docPart>
    <w:docPart>
      <w:docPartPr>
        <w:name w:val="2802100E110B4F73884E6D78FE05F15A"/>
        <w:category>
          <w:name w:val="General"/>
          <w:gallery w:val="placeholder"/>
        </w:category>
        <w:types>
          <w:type w:val="bbPlcHdr"/>
        </w:types>
        <w:behaviors>
          <w:behavior w:val="content"/>
        </w:behaviors>
        <w:guid w:val="{D42717B8-E19D-420D-8472-5E81BDFB9A33}"/>
      </w:docPartPr>
      <w:docPartBody>
        <w:p w:rsidR="004F5B2F" w:rsidRDefault="009C248B" w:rsidP="009C248B">
          <w:pPr>
            <w:pStyle w:val="2802100E110B4F73884E6D78FE05F15A"/>
          </w:pPr>
          <w:r w:rsidRPr="00D179DC">
            <w:rPr>
              <w:rStyle w:val="PlaceholderText"/>
            </w:rPr>
            <w:t>Enter any content that you want to repeat, including other content controls. You can also insert this control around table rows in order to repeat parts of a table.</w:t>
          </w:r>
        </w:p>
      </w:docPartBody>
    </w:docPart>
    <w:docPart>
      <w:docPartPr>
        <w:name w:val="47738F541668491B8313988FDB6A77F4"/>
        <w:category>
          <w:name w:val="General"/>
          <w:gallery w:val="placeholder"/>
        </w:category>
        <w:types>
          <w:type w:val="bbPlcHdr"/>
        </w:types>
        <w:behaviors>
          <w:behavior w:val="content"/>
        </w:behaviors>
        <w:guid w:val="{4C1FDB61-B901-4028-B175-0E79572312B0}"/>
      </w:docPartPr>
      <w:docPartBody>
        <w:p w:rsidR="004F5B2F" w:rsidRDefault="009C248B" w:rsidP="009C248B">
          <w:pPr>
            <w:pStyle w:val="47738F541668491B8313988FDB6A77F4"/>
          </w:pPr>
          <w:r w:rsidRPr="00173C8F">
            <w:rPr>
              <w:rStyle w:val="PlaceholderText"/>
            </w:rPr>
            <w:t>Click or tap here to enter text.</w:t>
          </w:r>
        </w:p>
      </w:docPartBody>
    </w:docPart>
    <w:docPart>
      <w:docPartPr>
        <w:name w:val="DEB2A232A8CD47CF9F03C6B47B74DF31"/>
        <w:category>
          <w:name w:val="General"/>
          <w:gallery w:val="placeholder"/>
        </w:category>
        <w:types>
          <w:type w:val="bbPlcHdr"/>
        </w:types>
        <w:behaviors>
          <w:behavior w:val="content"/>
        </w:behaviors>
        <w:guid w:val="{8DBB8287-05B8-4860-B696-D3006E17E887}"/>
      </w:docPartPr>
      <w:docPartBody>
        <w:p w:rsidR="00E70345" w:rsidRDefault="004721FD" w:rsidP="004721FD">
          <w:pPr>
            <w:pStyle w:val="DEB2A232A8CD47CF9F03C6B47B74DF31"/>
          </w:pPr>
          <w:r w:rsidRPr="00173C8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B93"/>
    <w:rsid w:val="000239F1"/>
    <w:rsid w:val="00040D54"/>
    <w:rsid w:val="000513BE"/>
    <w:rsid w:val="00056CC3"/>
    <w:rsid w:val="00086FD7"/>
    <w:rsid w:val="000A529D"/>
    <w:rsid w:val="001247CC"/>
    <w:rsid w:val="00141A68"/>
    <w:rsid w:val="0016377C"/>
    <w:rsid w:val="00192FCE"/>
    <w:rsid w:val="001B2D53"/>
    <w:rsid w:val="00272A8C"/>
    <w:rsid w:val="002C471D"/>
    <w:rsid w:val="002C4C85"/>
    <w:rsid w:val="002D1A3A"/>
    <w:rsid w:val="002E05AB"/>
    <w:rsid w:val="0030577C"/>
    <w:rsid w:val="0031579C"/>
    <w:rsid w:val="00335333"/>
    <w:rsid w:val="0033741D"/>
    <w:rsid w:val="003552C0"/>
    <w:rsid w:val="003B5883"/>
    <w:rsid w:val="003E5DA1"/>
    <w:rsid w:val="00403A12"/>
    <w:rsid w:val="00414013"/>
    <w:rsid w:val="004178C2"/>
    <w:rsid w:val="00423AAA"/>
    <w:rsid w:val="0042524B"/>
    <w:rsid w:val="00443097"/>
    <w:rsid w:val="004721FD"/>
    <w:rsid w:val="004A3622"/>
    <w:rsid w:val="004C50CA"/>
    <w:rsid w:val="004D3445"/>
    <w:rsid w:val="004F5B2F"/>
    <w:rsid w:val="004F6B39"/>
    <w:rsid w:val="00536FE5"/>
    <w:rsid w:val="00576052"/>
    <w:rsid w:val="00580342"/>
    <w:rsid w:val="00581A01"/>
    <w:rsid w:val="00596088"/>
    <w:rsid w:val="005C5AC7"/>
    <w:rsid w:val="005D09EF"/>
    <w:rsid w:val="00622DAC"/>
    <w:rsid w:val="00633C21"/>
    <w:rsid w:val="00660440"/>
    <w:rsid w:val="00665FAB"/>
    <w:rsid w:val="00694218"/>
    <w:rsid w:val="006F18D2"/>
    <w:rsid w:val="00743B40"/>
    <w:rsid w:val="00753099"/>
    <w:rsid w:val="00785BB9"/>
    <w:rsid w:val="007E63AE"/>
    <w:rsid w:val="00807A17"/>
    <w:rsid w:val="0083547F"/>
    <w:rsid w:val="00842F9E"/>
    <w:rsid w:val="00871119"/>
    <w:rsid w:val="00876352"/>
    <w:rsid w:val="0088247D"/>
    <w:rsid w:val="00883317"/>
    <w:rsid w:val="008B5515"/>
    <w:rsid w:val="009923F7"/>
    <w:rsid w:val="009A02F2"/>
    <w:rsid w:val="009C04F2"/>
    <w:rsid w:val="009C248B"/>
    <w:rsid w:val="009C7E5C"/>
    <w:rsid w:val="00A343C0"/>
    <w:rsid w:val="00A61D63"/>
    <w:rsid w:val="00A834BE"/>
    <w:rsid w:val="00A90D4F"/>
    <w:rsid w:val="00AC2D3D"/>
    <w:rsid w:val="00AF6E8A"/>
    <w:rsid w:val="00B304F3"/>
    <w:rsid w:val="00B424FC"/>
    <w:rsid w:val="00B436DA"/>
    <w:rsid w:val="00B56DF7"/>
    <w:rsid w:val="00B67340"/>
    <w:rsid w:val="00B902AE"/>
    <w:rsid w:val="00C22326"/>
    <w:rsid w:val="00C30168"/>
    <w:rsid w:val="00C37011"/>
    <w:rsid w:val="00C61168"/>
    <w:rsid w:val="00C663B0"/>
    <w:rsid w:val="00C82B10"/>
    <w:rsid w:val="00CC4466"/>
    <w:rsid w:val="00CD1BC4"/>
    <w:rsid w:val="00D02D14"/>
    <w:rsid w:val="00D04212"/>
    <w:rsid w:val="00D16022"/>
    <w:rsid w:val="00D57BD8"/>
    <w:rsid w:val="00D64BA1"/>
    <w:rsid w:val="00D71B93"/>
    <w:rsid w:val="00D83C44"/>
    <w:rsid w:val="00DA6CF2"/>
    <w:rsid w:val="00DD2180"/>
    <w:rsid w:val="00E1003F"/>
    <w:rsid w:val="00E63D9E"/>
    <w:rsid w:val="00E70345"/>
    <w:rsid w:val="00E761DC"/>
    <w:rsid w:val="00EF678A"/>
    <w:rsid w:val="00F41350"/>
    <w:rsid w:val="00F454D6"/>
    <w:rsid w:val="00F6620A"/>
    <w:rsid w:val="00F81261"/>
    <w:rsid w:val="00F9040F"/>
    <w:rsid w:val="00FA49E6"/>
    <w:rsid w:val="00FB253C"/>
    <w:rsid w:val="00FB6432"/>
    <w:rsid w:val="00FD7357"/>
    <w:rsid w:val="00FF4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21FD"/>
    <w:rPr>
      <w:color w:val="808080"/>
    </w:rPr>
  </w:style>
  <w:style w:type="paragraph" w:customStyle="1" w:styleId="90FD2AF045FD4066A1F446FB0A85BF1A">
    <w:name w:val="90FD2AF045FD4066A1F446FB0A85BF1A"/>
    <w:rsid w:val="00C82B10"/>
  </w:style>
  <w:style w:type="paragraph" w:customStyle="1" w:styleId="2802100E110B4F73884E6D78FE05F15A">
    <w:name w:val="2802100E110B4F73884E6D78FE05F15A"/>
    <w:rsid w:val="009C248B"/>
  </w:style>
  <w:style w:type="paragraph" w:customStyle="1" w:styleId="47738F541668491B8313988FDB6A77F4">
    <w:name w:val="47738F541668491B8313988FDB6A77F4"/>
    <w:rsid w:val="009C248B"/>
  </w:style>
  <w:style w:type="paragraph" w:customStyle="1" w:styleId="DEB2A232A8CD47CF9F03C6B47B74DF31">
    <w:name w:val="DEB2A232A8CD47CF9F03C6B47B74DF31"/>
    <w:rsid w:val="004721F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802F0E8F-4497-40E7-8922-54DAA25E20C5}">
  <ds:schemaRefs>
    <ds:schemaRef ds:uri="http://schemas.openxmlformats.org/officeDocument/2006/bibliography"/>
  </ds:schemaRefs>
</ds:datastoreItem>
</file>

<file path=customXml/itemProps2.xml><?xml version="1.0" encoding="utf-8"?>
<ds:datastoreItem xmlns:ds="http://schemas.openxmlformats.org/officeDocument/2006/customXml" ds:itemID="{D922E860-D068-4BD3-9732-2F38B9BCAAAA}">
  <ds:schemaRefs>
    <ds:schemaRef ds:uri="urn:microsoft-dynamics-nav/reports/KMKBillOfLading/50050/"/>
  </ds:schemaRefs>
</ds:datastoreItem>
</file>

<file path=docProps/app.xml><?xml version="1.0" encoding="utf-8"?>
<Properties xmlns="http://schemas.openxmlformats.org/officeDocument/2006/extended-properties" xmlns:vt="http://schemas.openxmlformats.org/officeDocument/2006/docPropsVTypes">
  <Template>Guttenplans Bill of Lading Template (Version3)</Template>
  <TotalTime>1</TotalTime>
  <Pages>1</Pages>
  <Words>18</Words>
  <Characters>105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Kinelski</dc:creator>
  <cp:keywords/>
  <dc:description/>
  <cp:lastModifiedBy>Suzana Christie</cp:lastModifiedBy>
  <cp:revision>4</cp:revision>
  <cp:lastPrinted>2018-02-13T21:37:00Z</cp:lastPrinted>
  <dcterms:created xsi:type="dcterms:W3CDTF">2026-01-09T15:15:00Z</dcterms:created>
  <dcterms:modified xsi:type="dcterms:W3CDTF">2026-01-09T15:32:00Z</dcterms:modified>
</cp:coreProperties>
</file>